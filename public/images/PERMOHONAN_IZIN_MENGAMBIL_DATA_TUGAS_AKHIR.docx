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E74E4" w14:textId="70F3E65B" w:rsidR="005C34DC" w:rsidRPr="00947E89" w:rsidRDefault="005C34DC" w:rsidP="005C34DC">
      <w:pPr>
        <w:tabs>
          <w:tab w:val="left" w:pos="1260"/>
          <w:tab w:val="left" w:pos="6096"/>
        </w:tabs>
        <w:rPr>
          <w:rFonts w:ascii="Cambria" w:hAnsi="Cambria"/>
        </w:rPr>
      </w:pPr>
      <w:r>
        <w:rPr>
          <w:rFonts w:ascii="Cambria" w:hAnsi="Cambria"/>
        </w:rPr>
        <w:t>Nomor</w:t>
      </w:r>
      <w:r>
        <w:rPr>
          <w:rFonts w:ascii="Cambria" w:hAnsi="Cambria"/>
        </w:rPr>
        <w:tab/>
        <w:t>:        /UN.16.15.3.2/KM.07/2025</w:t>
      </w:r>
      <w:r>
        <w:rPr>
          <w:rFonts w:ascii="Cambria" w:hAnsi="Cambria"/>
        </w:rPr>
        <w:tab/>
        <w:t xml:space="preserve">        </w:t>
      </w:r>
      <w:r w:rsidRPr="007A5D79">
        <w:rPr>
          <w:rFonts w:ascii="Cambria" w:hAnsi="Cambria"/>
        </w:rPr>
        <w:t xml:space="preserve">Padang, </w:t>
      </w:r>
      <w:r w:rsidR="00F1298B">
        <w:rPr>
          <w:rFonts w:ascii="Cambria" w:hAnsi="Cambria"/>
        </w:rPr>
        <w:t>29</w:t>
      </w:r>
      <w:r>
        <w:rPr>
          <w:rFonts w:ascii="Cambria" w:hAnsi="Cambria"/>
        </w:rPr>
        <w:t xml:space="preserve"> </w:t>
      </w:r>
      <w:r w:rsidR="005E45BD">
        <w:rPr>
          <w:rFonts w:ascii="Cambria" w:hAnsi="Cambria"/>
        </w:rPr>
        <w:t>September</w:t>
      </w:r>
      <w:r>
        <w:rPr>
          <w:rFonts w:ascii="Cambria" w:hAnsi="Cambria"/>
        </w:rPr>
        <w:t xml:space="preserve"> 2025</w:t>
      </w:r>
    </w:p>
    <w:p w14:paraId="2D671111" w14:textId="77777777" w:rsidR="005C34DC" w:rsidRDefault="005C34DC" w:rsidP="005C34DC">
      <w:pPr>
        <w:tabs>
          <w:tab w:val="left" w:pos="1260"/>
        </w:tabs>
        <w:rPr>
          <w:rFonts w:ascii="Cambria" w:hAnsi="Cambria"/>
          <w:b/>
          <w:u w:val="single"/>
        </w:rPr>
      </w:pPr>
      <w:r w:rsidRPr="007A5D79">
        <w:rPr>
          <w:rFonts w:ascii="Cambria" w:hAnsi="Cambria"/>
        </w:rPr>
        <w:t>Hal</w:t>
      </w:r>
      <w:r w:rsidRPr="007A5D79">
        <w:rPr>
          <w:rFonts w:ascii="Cambria" w:hAnsi="Cambria"/>
        </w:rPr>
        <w:tab/>
        <w:t xml:space="preserve">: </w:t>
      </w:r>
      <w:r w:rsidRPr="007A5D79">
        <w:rPr>
          <w:rFonts w:ascii="Cambria" w:hAnsi="Cambria"/>
          <w:b/>
          <w:u w:val="single"/>
        </w:rPr>
        <w:t>Permohonan Izin</w:t>
      </w:r>
      <w:r>
        <w:rPr>
          <w:rFonts w:ascii="Cambria" w:hAnsi="Cambria"/>
          <w:b/>
          <w:u w:val="single"/>
        </w:rPr>
        <w:t xml:space="preserve"> Survey dan</w:t>
      </w:r>
    </w:p>
    <w:p w14:paraId="66068287" w14:textId="77777777" w:rsidR="005C34DC" w:rsidRPr="007A5D79" w:rsidRDefault="005C34DC" w:rsidP="005C34DC">
      <w:pPr>
        <w:tabs>
          <w:tab w:val="left" w:pos="1260"/>
        </w:tabs>
        <w:rPr>
          <w:rFonts w:ascii="Cambria" w:hAnsi="Cambria"/>
          <w:b/>
          <w:u w:val="single"/>
        </w:rPr>
      </w:pPr>
      <w:r>
        <w:rPr>
          <w:rFonts w:ascii="Cambria" w:hAnsi="Cambria"/>
          <w:b/>
        </w:rPr>
        <w:tab/>
        <w:t xml:space="preserve">  </w:t>
      </w:r>
      <w:r w:rsidRPr="007A5D79">
        <w:rPr>
          <w:rFonts w:ascii="Cambria" w:hAnsi="Cambria"/>
          <w:b/>
          <w:u w:val="single"/>
        </w:rPr>
        <w:t>Pengambilan Data Tugas Akhir</w:t>
      </w:r>
    </w:p>
    <w:p w14:paraId="22CA6E94" w14:textId="77777777" w:rsidR="005C34DC" w:rsidRPr="007A5D79" w:rsidRDefault="005C34DC" w:rsidP="005C34DC">
      <w:pPr>
        <w:tabs>
          <w:tab w:val="left" w:pos="1260"/>
        </w:tabs>
        <w:rPr>
          <w:rFonts w:ascii="Cambria" w:hAnsi="Cambria"/>
        </w:rPr>
      </w:pPr>
    </w:p>
    <w:p w14:paraId="4B00EF11" w14:textId="77777777" w:rsidR="005C34DC" w:rsidRPr="007A5D79" w:rsidRDefault="005C34DC" w:rsidP="005C34DC">
      <w:pPr>
        <w:tabs>
          <w:tab w:val="left" w:pos="1260"/>
        </w:tabs>
        <w:rPr>
          <w:rFonts w:ascii="Cambria" w:hAnsi="Cambria"/>
        </w:rPr>
      </w:pPr>
      <w:r w:rsidRPr="007A5D79">
        <w:rPr>
          <w:rFonts w:ascii="Cambria" w:hAnsi="Cambria"/>
        </w:rPr>
        <w:t xml:space="preserve">Kepada Yth.  </w:t>
      </w:r>
    </w:p>
    <w:p w14:paraId="7DE04E11" w14:textId="17A736CC" w:rsidR="005C34DC" w:rsidRPr="00CE0BDF" w:rsidRDefault="00CE0BDF" w:rsidP="00CE0BDF">
      <w:pPr>
        <w:tabs>
          <w:tab w:val="left" w:pos="1260"/>
        </w:tabs>
        <w:rPr>
          <w:lang w:val="en-ID"/>
        </w:rPr>
      </w:pPr>
      <w:proofErr w:type="spellStart"/>
      <w:r>
        <w:t>Direktur</w:t>
      </w:r>
      <w:proofErr w:type="spellEnd"/>
      <w:r>
        <w:t xml:space="preserve"> </w:t>
      </w:r>
      <w:r w:rsidR="00F1298B">
        <w:rPr>
          <w:lang w:val="en-ID"/>
        </w:rPr>
        <w:t xml:space="preserve">Rumah Sakit </w:t>
      </w:r>
      <w:proofErr w:type="spellStart"/>
      <w:r w:rsidR="00F1298B">
        <w:rPr>
          <w:lang w:val="en-ID"/>
        </w:rPr>
        <w:t>Aisyiyah</w:t>
      </w:r>
      <w:proofErr w:type="spellEnd"/>
      <w:r w:rsidR="00F1298B">
        <w:rPr>
          <w:lang w:val="en-ID"/>
        </w:rPr>
        <w:t xml:space="preserve"> Kota </w:t>
      </w:r>
      <w:proofErr w:type="spellStart"/>
      <w:r w:rsidR="00F1298B">
        <w:rPr>
          <w:lang w:val="en-ID"/>
        </w:rPr>
        <w:t>Pariaman</w:t>
      </w:r>
      <w:proofErr w:type="spellEnd"/>
    </w:p>
    <w:p w14:paraId="452C6187" w14:textId="07266F7B" w:rsidR="005C34DC" w:rsidRPr="007A5D79" w:rsidRDefault="005C34DC" w:rsidP="00E13A89">
      <w:pPr>
        <w:tabs>
          <w:tab w:val="left" w:pos="1260"/>
        </w:tabs>
        <w:rPr>
          <w:rFonts w:ascii="Cambria" w:hAnsi="Cambria"/>
        </w:rPr>
      </w:pPr>
      <w:r w:rsidRPr="007A5D79">
        <w:rPr>
          <w:rFonts w:ascii="Cambria" w:hAnsi="Cambria"/>
        </w:rPr>
        <w:t>Di Tempat</w:t>
      </w:r>
    </w:p>
    <w:p w14:paraId="52A6478B" w14:textId="77777777" w:rsidR="005C34DC" w:rsidRPr="007A5D79" w:rsidRDefault="005C34DC" w:rsidP="005C34DC">
      <w:pPr>
        <w:tabs>
          <w:tab w:val="left" w:pos="709"/>
        </w:tabs>
        <w:rPr>
          <w:rFonts w:ascii="Cambria" w:hAnsi="Cambria"/>
        </w:rPr>
      </w:pPr>
    </w:p>
    <w:p w14:paraId="50136E9F" w14:textId="77777777" w:rsidR="005C34DC" w:rsidRPr="007A5D79" w:rsidRDefault="005C34DC" w:rsidP="005C34DC">
      <w:pPr>
        <w:jc w:val="both"/>
        <w:rPr>
          <w:rFonts w:ascii="Cambria" w:hAnsi="Cambria"/>
          <w:lang w:val="id-ID"/>
        </w:rPr>
      </w:pPr>
      <w:r w:rsidRPr="007A5D79">
        <w:rPr>
          <w:rFonts w:ascii="Cambria" w:hAnsi="Cambria"/>
          <w:b/>
          <w:i/>
          <w:lang w:val="id-ID"/>
        </w:rPr>
        <w:t>Assalamu’alaikum Wr.Wb</w:t>
      </w:r>
      <w:r w:rsidRPr="007A5D79">
        <w:rPr>
          <w:rFonts w:ascii="Cambria" w:hAnsi="Cambria"/>
          <w:lang w:val="id-ID"/>
        </w:rPr>
        <w:t>.</w:t>
      </w:r>
    </w:p>
    <w:p w14:paraId="14879C69" w14:textId="77777777" w:rsidR="005C34DC" w:rsidRPr="007A5D79" w:rsidRDefault="005C34DC" w:rsidP="005C34DC">
      <w:pPr>
        <w:tabs>
          <w:tab w:val="left" w:pos="709"/>
        </w:tabs>
        <w:rPr>
          <w:rFonts w:ascii="Cambria" w:hAnsi="Cambria"/>
        </w:rPr>
      </w:pPr>
    </w:p>
    <w:p w14:paraId="31882909" w14:textId="77777777" w:rsidR="005C34DC" w:rsidRPr="007A5D79" w:rsidRDefault="005C34DC" w:rsidP="005C34DC">
      <w:pPr>
        <w:tabs>
          <w:tab w:val="left" w:pos="709"/>
        </w:tabs>
        <w:jc w:val="both"/>
        <w:rPr>
          <w:rFonts w:ascii="Cambria" w:hAnsi="Cambria"/>
        </w:rPr>
      </w:pPr>
      <w:r w:rsidRPr="007A5D79">
        <w:rPr>
          <w:rFonts w:ascii="Cambria" w:hAnsi="Cambria"/>
        </w:rPr>
        <w:t xml:space="preserve">Bersama ini disampaikan bahwa mahasiswa </w:t>
      </w:r>
      <w:r>
        <w:rPr>
          <w:rFonts w:ascii="Cambria" w:hAnsi="Cambria"/>
        </w:rPr>
        <w:t>Departemen</w:t>
      </w:r>
      <w:r w:rsidRPr="007A5D79">
        <w:rPr>
          <w:rFonts w:ascii="Cambria" w:hAnsi="Cambria"/>
        </w:rPr>
        <w:t xml:space="preserve"> Sistem Informasi Fakultas Teknologi Informasi Universitas Andalas berikut :</w:t>
      </w:r>
      <w:r w:rsidRPr="007A5D79">
        <w:rPr>
          <w:rFonts w:ascii="Cambria" w:hAnsi="Cambria"/>
        </w:rPr>
        <w:tab/>
      </w:r>
    </w:p>
    <w:p w14:paraId="4F9AFD49" w14:textId="77777777" w:rsidR="005C34DC" w:rsidRPr="007A5D79" w:rsidRDefault="005C34DC" w:rsidP="005C34DC">
      <w:pPr>
        <w:tabs>
          <w:tab w:val="left" w:pos="709"/>
        </w:tabs>
        <w:jc w:val="both"/>
        <w:rPr>
          <w:rFonts w:ascii="Cambria" w:hAnsi="Cambria"/>
        </w:rPr>
      </w:pPr>
      <w:r w:rsidRPr="007A5D79">
        <w:rPr>
          <w:rFonts w:ascii="Cambria" w:hAnsi="Cambria"/>
        </w:rPr>
        <w:tab/>
      </w:r>
      <w:r w:rsidRPr="007A5D79">
        <w:rPr>
          <w:rFonts w:ascii="Cambria" w:hAnsi="Cambria"/>
        </w:rPr>
        <w:tab/>
      </w:r>
      <w:r w:rsidRPr="007A5D79">
        <w:rPr>
          <w:rFonts w:ascii="Cambria" w:hAnsi="Cambria"/>
        </w:rPr>
        <w:tab/>
      </w:r>
    </w:p>
    <w:p w14:paraId="07F3AA25" w14:textId="508B75CE" w:rsidR="005C34DC" w:rsidRPr="007A5D79" w:rsidRDefault="005C34DC" w:rsidP="005C34DC">
      <w:pPr>
        <w:tabs>
          <w:tab w:val="left" w:pos="709"/>
        </w:tabs>
        <w:jc w:val="both"/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A5D79">
        <w:rPr>
          <w:rFonts w:ascii="Cambria" w:hAnsi="Cambria"/>
        </w:rPr>
        <w:t>Nama</w:t>
      </w:r>
      <w:r w:rsidRPr="007A5D79">
        <w:rPr>
          <w:rFonts w:ascii="Cambria" w:hAnsi="Cambria"/>
        </w:rPr>
        <w:tab/>
      </w:r>
      <w:r w:rsidRPr="007A5D79"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A5D79">
        <w:rPr>
          <w:rFonts w:ascii="Cambria" w:hAnsi="Cambria"/>
        </w:rPr>
        <w:t xml:space="preserve">: </w:t>
      </w:r>
      <w:r w:rsidR="005E45BD">
        <w:rPr>
          <w:rFonts w:ascii="Cambria" w:hAnsi="Cambria"/>
        </w:rPr>
        <w:t>Najla Humaira Desni</w:t>
      </w:r>
    </w:p>
    <w:p w14:paraId="29D31201" w14:textId="308F21BF" w:rsidR="005C34DC" w:rsidRPr="007A5D79" w:rsidRDefault="005C34DC" w:rsidP="005C34DC">
      <w:pPr>
        <w:tabs>
          <w:tab w:val="left" w:pos="709"/>
        </w:tabs>
        <w:jc w:val="both"/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A5D79">
        <w:rPr>
          <w:rFonts w:ascii="Cambria" w:hAnsi="Cambria"/>
        </w:rPr>
        <w:t>NIM</w:t>
      </w:r>
      <w:r w:rsidRPr="007A5D79">
        <w:rPr>
          <w:rFonts w:ascii="Cambria" w:hAnsi="Cambria"/>
        </w:rPr>
        <w:tab/>
      </w:r>
      <w:r w:rsidRPr="007A5D79"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A5D79">
        <w:rPr>
          <w:rFonts w:ascii="Cambria" w:hAnsi="Cambria"/>
        </w:rPr>
        <w:t xml:space="preserve">: </w:t>
      </w:r>
      <w:r w:rsidR="00D774E4">
        <w:rPr>
          <w:rFonts w:ascii="Cambria" w:hAnsi="Cambria"/>
        </w:rPr>
        <w:t>221152</w:t>
      </w:r>
      <w:r w:rsidR="005E45BD">
        <w:rPr>
          <w:rFonts w:ascii="Cambria" w:hAnsi="Cambria"/>
        </w:rPr>
        <w:t>1002</w:t>
      </w:r>
    </w:p>
    <w:p w14:paraId="35AC466C" w14:textId="38853D88" w:rsidR="005C34DC" w:rsidRDefault="005C34DC" w:rsidP="005E45BD">
      <w:pPr>
        <w:ind w:left="3060" w:hanging="2340"/>
        <w:rPr>
          <w:rFonts w:ascii="Cambria" w:hAnsi="Cambria"/>
        </w:rPr>
      </w:pPr>
      <w:proofErr w:type="spellStart"/>
      <w:r w:rsidRPr="007A5D79">
        <w:rPr>
          <w:rFonts w:ascii="Cambria" w:hAnsi="Cambria"/>
        </w:rPr>
        <w:t>Judul</w:t>
      </w:r>
      <w:proofErr w:type="spellEnd"/>
      <w:r w:rsidRPr="007A5D79">
        <w:rPr>
          <w:rFonts w:ascii="Cambria" w:hAnsi="Cambria"/>
        </w:rPr>
        <w:t xml:space="preserve"> TA</w:t>
      </w:r>
      <w:r w:rsidR="00925F36">
        <w:rPr>
          <w:rFonts w:ascii="Cambria" w:hAnsi="Cambria"/>
        </w:rPr>
        <w:t xml:space="preserve">                        </w:t>
      </w:r>
      <w:r w:rsidRPr="007A5D79">
        <w:rPr>
          <w:rFonts w:ascii="Cambria" w:hAnsi="Cambria"/>
        </w:rPr>
        <w:t xml:space="preserve">: </w:t>
      </w:r>
      <w:proofErr w:type="spellStart"/>
      <w:r w:rsidR="005E45BD" w:rsidRPr="005E45BD">
        <w:rPr>
          <w:rFonts w:ascii="Cambria" w:hAnsi="Cambria"/>
        </w:rPr>
        <w:t>Perancangan</w:t>
      </w:r>
      <w:proofErr w:type="spellEnd"/>
      <w:r w:rsidR="005E45BD" w:rsidRPr="005E45BD">
        <w:rPr>
          <w:rFonts w:ascii="Cambria" w:hAnsi="Cambria"/>
        </w:rPr>
        <w:t xml:space="preserve"> Dashboard Business Intelligence</w:t>
      </w:r>
      <w:r w:rsidR="005E45BD">
        <w:rPr>
          <w:rFonts w:ascii="Cambria" w:hAnsi="Cambria"/>
        </w:rPr>
        <w:t xml:space="preserve"> </w:t>
      </w:r>
      <w:proofErr w:type="spellStart"/>
      <w:r w:rsidR="005E45BD">
        <w:rPr>
          <w:rFonts w:ascii="Cambria" w:hAnsi="Cambria"/>
        </w:rPr>
        <w:t>untuk</w:t>
      </w:r>
      <w:proofErr w:type="spellEnd"/>
      <w:r w:rsidR="005E45BD" w:rsidRPr="005E45BD">
        <w:rPr>
          <w:rFonts w:ascii="Cambria" w:hAnsi="Cambria"/>
        </w:rPr>
        <w:t xml:space="preserve"> Forecasting </w:t>
      </w:r>
      <w:r w:rsidR="00F1298B">
        <w:rPr>
          <w:rFonts w:ascii="Cambria" w:hAnsi="Cambria"/>
        </w:rPr>
        <w:t xml:space="preserve">dan Clustering Pada Rumah Sakit </w:t>
      </w:r>
      <w:proofErr w:type="spellStart"/>
      <w:r w:rsidR="00F1298B">
        <w:rPr>
          <w:rFonts w:ascii="Cambria" w:hAnsi="Cambria"/>
        </w:rPr>
        <w:t>Aisyiyah</w:t>
      </w:r>
      <w:proofErr w:type="spellEnd"/>
      <w:r w:rsidR="00F1298B">
        <w:rPr>
          <w:rFonts w:ascii="Cambria" w:hAnsi="Cambria"/>
        </w:rPr>
        <w:t xml:space="preserve"> Kota </w:t>
      </w:r>
      <w:proofErr w:type="spellStart"/>
      <w:r w:rsidR="00F1298B">
        <w:rPr>
          <w:rFonts w:ascii="Cambria" w:hAnsi="Cambria"/>
        </w:rPr>
        <w:t>Pariaman</w:t>
      </w:r>
      <w:proofErr w:type="spellEnd"/>
    </w:p>
    <w:p w14:paraId="1C6CE7A8" w14:textId="77777777" w:rsidR="005E45BD" w:rsidRDefault="005E45BD" w:rsidP="005E45BD">
      <w:pPr>
        <w:ind w:left="3060" w:hanging="2340"/>
        <w:rPr>
          <w:rFonts w:ascii="Cambria" w:hAnsi="Cambria"/>
        </w:rPr>
      </w:pPr>
    </w:p>
    <w:p w14:paraId="2C50DC4F" w14:textId="77777777" w:rsidR="005E45BD" w:rsidRPr="006D3BC2" w:rsidRDefault="005E45BD" w:rsidP="005E45BD">
      <w:pPr>
        <w:ind w:left="3060" w:hanging="2340"/>
        <w:rPr>
          <w:rFonts w:ascii="Cambria" w:hAnsi="Cambria"/>
          <w:sz w:val="20"/>
          <w:szCs w:val="20"/>
        </w:rPr>
      </w:pPr>
    </w:p>
    <w:p w14:paraId="2D166BB0" w14:textId="77777777" w:rsidR="005C34DC" w:rsidRPr="000D6EA8" w:rsidRDefault="005C34DC" w:rsidP="005C34DC">
      <w:pPr>
        <w:tabs>
          <w:tab w:val="left" w:pos="709"/>
        </w:tabs>
        <w:jc w:val="both"/>
        <w:rPr>
          <w:rFonts w:ascii="Cambria" w:hAnsi="Cambria"/>
        </w:rPr>
      </w:pPr>
      <w:r w:rsidRPr="007A5D79">
        <w:rPr>
          <w:rFonts w:ascii="Cambria" w:hAnsi="Cambria"/>
        </w:rPr>
        <w:t>A</w:t>
      </w:r>
      <w:r>
        <w:rPr>
          <w:rFonts w:ascii="Cambria" w:hAnsi="Cambria"/>
        </w:rPr>
        <w:t xml:space="preserve">kan melaksanakan survey, wawancara dan </w:t>
      </w:r>
      <w:r w:rsidRPr="007A5D79">
        <w:rPr>
          <w:rFonts w:ascii="Cambria" w:hAnsi="Cambria"/>
        </w:rPr>
        <w:t>pengambilan data</w:t>
      </w:r>
      <w:r>
        <w:rPr>
          <w:rFonts w:ascii="Cambria" w:hAnsi="Cambria"/>
        </w:rPr>
        <w:t xml:space="preserve"> </w:t>
      </w:r>
      <w:r w:rsidRPr="007A5D79">
        <w:rPr>
          <w:rFonts w:ascii="Cambria" w:hAnsi="Cambria"/>
        </w:rPr>
        <w:t>untuk keperluan Tugas Akhir. Untuk itu, mohon izin, bantuan, dan kerjasama dalam p</w:t>
      </w:r>
      <w:r>
        <w:rPr>
          <w:rFonts w:ascii="Cambria" w:hAnsi="Cambria"/>
        </w:rPr>
        <w:t>engambilan data yang diperlukan.</w:t>
      </w:r>
    </w:p>
    <w:p w14:paraId="502DF93B" w14:textId="77777777" w:rsidR="005C34DC" w:rsidRPr="007A5D79" w:rsidRDefault="005C34DC" w:rsidP="005C34DC">
      <w:pPr>
        <w:tabs>
          <w:tab w:val="left" w:pos="709"/>
        </w:tabs>
        <w:jc w:val="both"/>
        <w:rPr>
          <w:rFonts w:ascii="Cambria" w:hAnsi="Cambria"/>
        </w:rPr>
      </w:pPr>
    </w:p>
    <w:p w14:paraId="0EBF326A" w14:textId="77777777" w:rsidR="005C34DC" w:rsidRPr="007A5D79" w:rsidRDefault="005C34DC" w:rsidP="005C34DC">
      <w:pPr>
        <w:tabs>
          <w:tab w:val="left" w:pos="709"/>
        </w:tabs>
        <w:jc w:val="both"/>
        <w:rPr>
          <w:rFonts w:ascii="Cambria" w:hAnsi="Cambria"/>
        </w:rPr>
      </w:pPr>
      <w:r w:rsidRPr="007A5D79">
        <w:rPr>
          <w:rFonts w:ascii="Cambria" w:hAnsi="Cambria"/>
        </w:rPr>
        <w:t>Demikianlah surat ini disampaikan, atas perhatian dan kerjasamanya diucapkan terima kasih.</w:t>
      </w:r>
    </w:p>
    <w:p w14:paraId="57FDC826" w14:textId="77777777" w:rsidR="005C34DC" w:rsidRPr="007A5D79" w:rsidRDefault="005C34DC" w:rsidP="005C34DC">
      <w:pPr>
        <w:tabs>
          <w:tab w:val="left" w:pos="709"/>
        </w:tabs>
        <w:rPr>
          <w:rFonts w:ascii="Cambria" w:hAnsi="Cambria"/>
        </w:rPr>
      </w:pPr>
    </w:p>
    <w:p w14:paraId="3DF44A1F" w14:textId="77777777" w:rsidR="005C34DC" w:rsidRDefault="005C34DC" w:rsidP="005C34DC">
      <w:pPr>
        <w:spacing w:line="360" w:lineRule="auto"/>
        <w:ind w:left="5040" w:firstLine="720"/>
        <w:rPr>
          <w:rFonts w:ascii="Cambria" w:hAnsi="Cambria"/>
        </w:rPr>
      </w:pPr>
    </w:p>
    <w:p w14:paraId="5FCC6BD0" w14:textId="1AB9500E" w:rsidR="005C34DC" w:rsidRPr="007A5D79" w:rsidRDefault="005C34DC" w:rsidP="005C34DC">
      <w:pPr>
        <w:spacing w:line="360" w:lineRule="auto"/>
        <w:ind w:left="5040" w:firstLine="720"/>
        <w:rPr>
          <w:rFonts w:ascii="Cambria" w:hAnsi="Cambria"/>
        </w:rPr>
      </w:pPr>
      <w:proofErr w:type="spellStart"/>
      <w:r w:rsidRPr="007A5D79">
        <w:rPr>
          <w:rFonts w:ascii="Cambria" w:hAnsi="Cambria"/>
        </w:rPr>
        <w:t>Ketua</w:t>
      </w:r>
      <w:proofErr w:type="spellEnd"/>
      <w:r w:rsidRPr="007A5D79">
        <w:rPr>
          <w:rFonts w:ascii="Cambria" w:hAnsi="Cambria"/>
        </w:rPr>
        <w:t>,</w:t>
      </w:r>
      <w:r>
        <w:rPr>
          <w:rFonts w:ascii="Cambria" w:hAnsi="Cambria"/>
        </w:rPr>
        <w:t xml:space="preserve"> </w:t>
      </w:r>
    </w:p>
    <w:p w14:paraId="405101A0" w14:textId="77777777" w:rsidR="005C34DC" w:rsidRPr="007A5D79" w:rsidRDefault="005C34DC" w:rsidP="005C34DC">
      <w:pPr>
        <w:spacing w:line="360" w:lineRule="auto"/>
        <w:ind w:left="4500"/>
        <w:rPr>
          <w:rFonts w:ascii="Cambria" w:hAnsi="Cambria"/>
        </w:rPr>
      </w:pPr>
    </w:p>
    <w:p w14:paraId="7EB822A6" w14:textId="77777777" w:rsidR="005C34DC" w:rsidRPr="007A5D79" w:rsidRDefault="005C34DC" w:rsidP="005C34DC">
      <w:pPr>
        <w:spacing w:line="360" w:lineRule="auto"/>
        <w:ind w:left="4500"/>
        <w:rPr>
          <w:rFonts w:ascii="Cambria" w:hAnsi="Cambria"/>
        </w:rPr>
      </w:pPr>
    </w:p>
    <w:p w14:paraId="79163E1A" w14:textId="77777777" w:rsidR="005C34DC" w:rsidRPr="007A5D79" w:rsidRDefault="005C34DC" w:rsidP="005C34DC">
      <w:pPr>
        <w:spacing w:line="360" w:lineRule="auto"/>
        <w:ind w:left="4500"/>
        <w:rPr>
          <w:rFonts w:ascii="Cambria" w:hAnsi="Cambria"/>
        </w:rPr>
      </w:pPr>
    </w:p>
    <w:p w14:paraId="655958C4" w14:textId="77777777" w:rsidR="005C34DC" w:rsidRPr="007A5D79" w:rsidRDefault="005C34DC" w:rsidP="005C34DC">
      <w:pPr>
        <w:ind w:left="5040" w:firstLine="720"/>
        <w:rPr>
          <w:rFonts w:ascii="Cambria" w:hAnsi="Cambria"/>
          <w:b/>
        </w:rPr>
      </w:pPr>
      <w:r>
        <w:rPr>
          <w:rFonts w:ascii="Cambria" w:hAnsi="Cambria"/>
          <w:b/>
        </w:rPr>
        <w:t>Ricky Akbar, M.Kom</w:t>
      </w:r>
    </w:p>
    <w:p w14:paraId="2FAF31A5" w14:textId="77777777" w:rsidR="005C34DC" w:rsidRPr="00C23339" w:rsidRDefault="005C34DC" w:rsidP="005C34DC">
      <w:pPr>
        <w:ind w:left="5040" w:firstLine="720"/>
        <w:rPr>
          <w:rFonts w:ascii="Cambria" w:hAnsi="Cambria"/>
          <w:b/>
        </w:rPr>
      </w:pPr>
      <w:r w:rsidRPr="007A5D79">
        <w:rPr>
          <w:rFonts w:ascii="Cambria" w:hAnsi="Cambria"/>
          <w:b/>
        </w:rPr>
        <w:t xml:space="preserve">NIP. </w:t>
      </w:r>
      <w:r>
        <w:rPr>
          <w:rFonts w:ascii="Cambria" w:hAnsi="Cambria"/>
          <w:b/>
        </w:rPr>
        <w:t>198410062012121001</w:t>
      </w:r>
    </w:p>
    <w:p w14:paraId="7A4B20CF" w14:textId="77777777" w:rsidR="005E45BD" w:rsidRDefault="005E45BD" w:rsidP="005C34DC">
      <w:pPr>
        <w:tabs>
          <w:tab w:val="left" w:pos="567"/>
        </w:tabs>
        <w:spacing w:line="360" w:lineRule="auto"/>
        <w:jc w:val="both"/>
        <w:rPr>
          <w:rFonts w:ascii="Cambria" w:hAnsi="Cambria"/>
        </w:rPr>
      </w:pPr>
    </w:p>
    <w:p w14:paraId="6F1043A1" w14:textId="7E93770D" w:rsidR="005C34DC" w:rsidRDefault="005C34DC" w:rsidP="005C34DC">
      <w:pPr>
        <w:tabs>
          <w:tab w:val="left" w:pos="567"/>
        </w:tabs>
        <w:spacing w:line="360" w:lineRule="auto"/>
        <w:jc w:val="both"/>
        <w:rPr>
          <w:rFonts w:ascii="Cambria" w:hAnsi="Cambria"/>
        </w:rPr>
      </w:pPr>
      <w:proofErr w:type="spellStart"/>
      <w:r w:rsidRPr="007A5D79">
        <w:rPr>
          <w:rFonts w:ascii="Cambria" w:hAnsi="Cambria"/>
        </w:rPr>
        <w:t>Tembusan</w:t>
      </w:r>
      <w:proofErr w:type="spellEnd"/>
      <w:r w:rsidRPr="007A5D79">
        <w:rPr>
          <w:rFonts w:ascii="Cambria" w:hAnsi="Cambria"/>
        </w:rPr>
        <w:t xml:space="preserve"> : </w:t>
      </w:r>
    </w:p>
    <w:p w14:paraId="5DFF7CA2" w14:textId="7A6D68AE" w:rsidR="005C34DC" w:rsidRPr="005E45BD" w:rsidRDefault="005C34DC" w:rsidP="005E45BD">
      <w:pPr>
        <w:pStyle w:val="ListParagraph"/>
        <w:numPr>
          <w:ilvl w:val="0"/>
          <w:numId w:val="429"/>
        </w:numPr>
        <w:rPr>
          <w:rFonts w:ascii="Cambria" w:hAnsi="Cambria"/>
        </w:rPr>
      </w:pPr>
      <w:proofErr w:type="spellStart"/>
      <w:r w:rsidRPr="005E45BD">
        <w:rPr>
          <w:rFonts w:ascii="Cambria" w:hAnsi="Cambria"/>
        </w:rPr>
        <w:t>Arsip</w:t>
      </w:r>
      <w:proofErr w:type="spellEnd"/>
    </w:p>
    <w:p w14:paraId="39472BF0" w14:textId="77777777" w:rsidR="005E45BD" w:rsidRDefault="005E45BD" w:rsidP="005E45BD">
      <w:pPr>
        <w:rPr>
          <w:rFonts w:ascii="Cambria" w:hAnsi="Cambria"/>
        </w:rPr>
      </w:pPr>
    </w:p>
    <w:p w14:paraId="37C06D2C" w14:textId="77777777" w:rsidR="00F1298B" w:rsidRDefault="00F1298B" w:rsidP="005E45BD">
      <w:pPr>
        <w:rPr>
          <w:rFonts w:ascii="Cambria" w:hAnsi="Cambria"/>
        </w:rPr>
      </w:pPr>
    </w:p>
    <w:p w14:paraId="213FDCD7" w14:textId="77777777" w:rsidR="005E45BD" w:rsidRDefault="005E45BD" w:rsidP="005E45BD">
      <w:pPr>
        <w:rPr>
          <w:rFonts w:ascii="Cambria" w:hAnsi="Cambria"/>
        </w:rPr>
      </w:pPr>
    </w:p>
    <w:p w14:paraId="0D335AC8" w14:textId="77777777" w:rsidR="005E45BD" w:rsidRDefault="005E45BD" w:rsidP="005E45BD">
      <w:pPr>
        <w:rPr>
          <w:rFonts w:ascii="Cambria" w:hAnsi="Cambria"/>
        </w:rPr>
      </w:pPr>
    </w:p>
    <w:p w14:paraId="3E33F520" w14:textId="77777777" w:rsidR="005E45BD" w:rsidRDefault="005E45BD" w:rsidP="005E45BD">
      <w:pPr>
        <w:rPr>
          <w:rFonts w:ascii="Cambria" w:hAnsi="Cambria"/>
        </w:rPr>
      </w:pPr>
    </w:p>
    <w:p w14:paraId="0AA6CC71" w14:textId="77777777" w:rsidR="005E45BD" w:rsidRDefault="005E45BD" w:rsidP="005E45BD">
      <w:pPr>
        <w:rPr>
          <w:rFonts w:ascii="Cambria" w:hAnsi="Cambria"/>
        </w:rPr>
      </w:pPr>
    </w:p>
    <w:p w14:paraId="735BF9B1" w14:textId="76148089" w:rsidR="005E45BD" w:rsidRPr="00947E89" w:rsidRDefault="005E45BD" w:rsidP="005E45BD">
      <w:pPr>
        <w:tabs>
          <w:tab w:val="left" w:pos="1260"/>
          <w:tab w:val="left" w:pos="6096"/>
        </w:tabs>
        <w:rPr>
          <w:rFonts w:ascii="Cambria" w:hAnsi="Cambria"/>
        </w:rPr>
      </w:pPr>
      <w:proofErr w:type="spellStart"/>
      <w:r>
        <w:rPr>
          <w:rFonts w:ascii="Cambria" w:hAnsi="Cambria"/>
        </w:rPr>
        <w:lastRenderedPageBreak/>
        <w:t>Nomor</w:t>
      </w:r>
      <w:proofErr w:type="spellEnd"/>
      <w:r>
        <w:rPr>
          <w:rFonts w:ascii="Cambria" w:hAnsi="Cambria"/>
        </w:rPr>
        <w:tab/>
        <w:t>:        /UN.16.15.3.2/KM.07/2025</w:t>
      </w:r>
      <w:r>
        <w:rPr>
          <w:rFonts w:ascii="Cambria" w:hAnsi="Cambria"/>
        </w:rPr>
        <w:tab/>
        <w:t xml:space="preserve">        </w:t>
      </w:r>
      <w:r w:rsidRPr="007A5D79">
        <w:rPr>
          <w:rFonts w:ascii="Cambria" w:hAnsi="Cambria"/>
        </w:rPr>
        <w:t xml:space="preserve">Padang, </w:t>
      </w:r>
      <w:r w:rsidR="009E06DB">
        <w:rPr>
          <w:rFonts w:ascii="Cambria" w:hAnsi="Cambria"/>
        </w:rPr>
        <w:t>29</w:t>
      </w:r>
      <w:r>
        <w:rPr>
          <w:rFonts w:ascii="Cambria" w:hAnsi="Cambria"/>
        </w:rPr>
        <w:t xml:space="preserve"> September 2025</w:t>
      </w:r>
    </w:p>
    <w:p w14:paraId="2A86E434" w14:textId="77777777" w:rsidR="005E45BD" w:rsidRDefault="005E45BD" w:rsidP="005E45BD">
      <w:pPr>
        <w:tabs>
          <w:tab w:val="left" w:pos="1260"/>
        </w:tabs>
        <w:rPr>
          <w:rFonts w:ascii="Cambria" w:hAnsi="Cambria"/>
          <w:b/>
          <w:u w:val="single"/>
        </w:rPr>
      </w:pPr>
      <w:r w:rsidRPr="007A5D79">
        <w:rPr>
          <w:rFonts w:ascii="Cambria" w:hAnsi="Cambria"/>
        </w:rPr>
        <w:t>Hal</w:t>
      </w:r>
      <w:r w:rsidRPr="007A5D79">
        <w:rPr>
          <w:rFonts w:ascii="Cambria" w:hAnsi="Cambria"/>
        </w:rPr>
        <w:tab/>
        <w:t xml:space="preserve">: </w:t>
      </w:r>
      <w:proofErr w:type="spellStart"/>
      <w:r w:rsidRPr="007A5D79">
        <w:rPr>
          <w:rFonts w:ascii="Cambria" w:hAnsi="Cambria"/>
          <w:b/>
          <w:u w:val="single"/>
        </w:rPr>
        <w:t>Permohonan</w:t>
      </w:r>
      <w:proofErr w:type="spellEnd"/>
      <w:r w:rsidRPr="007A5D79">
        <w:rPr>
          <w:rFonts w:ascii="Cambria" w:hAnsi="Cambria"/>
          <w:b/>
          <w:u w:val="single"/>
        </w:rPr>
        <w:t xml:space="preserve"> </w:t>
      </w:r>
      <w:proofErr w:type="spellStart"/>
      <w:r w:rsidRPr="007A5D79">
        <w:rPr>
          <w:rFonts w:ascii="Cambria" w:hAnsi="Cambria"/>
          <w:b/>
          <w:u w:val="single"/>
        </w:rPr>
        <w:t>Izin</w:t>
      </w:r>
      <w:proofErr w:type="spellEnd"/>
      <w:r>
        <w:rPr>
          <w:rFonts w:ascii="Cambria" w:hAnsi="Cambria"/>
          <w:b/>
          <w:u w:val="single"/>
        </w:rPr>
        <w:t xml:space="preserve"> Survey dan</w:t>
      </w:r>
    </w:p>
    <w:p w14:paraId="13ED5DC2" w14:textId="77777777" w:rsidR="005E45BD" w:rsidRPr="007A5D79" w:rsidRDefault="005E45BD" w:rsidP="005E45BD">
      <w:pPr>
        <w:tabs>
          <w:tab w:val="left" w:pos="1260"/>
        </w:tabs>
        <w:rPr>
          <w:rFonts w:ascii="Cambria" w:hAnsi="Cambria"/>
          <w:b/>
          <w:u w:val="single"/>
        </w:rPr>
      </w:pPr>
      <w:r>
        <w:rPr>
          <w:rFonts w:ascii="Cambria" w:hAnsi="Cambria"/>
          <w:b/>
        </w:rPr>
        <w:tab/>
        <w:t xml:space="preserve">  </w:t>
      </w:r>
      <w:proofErr w:type="spellStart"/>
      <w:r w:rsidRPr="007A5D79">
        <w:rPr>
          <w:rFonts w:ascii="Cambria" w:hAnsi="Cambria"/>
          <w:b/>
          <w:u w:val="single"/>
        </w:rPr>
        <w:t>Pengambilan</w:t>
      </w:r>
      <w:proofErr w:type="spellEnd"/>
      <w:r w:rsidRPr="007A5D79">
        <w:rPr>
          <w:rFonts w:ascii="Cambria" w:hAnsi="Cambria"/>
          <w:b/>
          <w:u w:val="single"/>
        </w:rPr>
        <w:t xml:space="preserve"> Data </w:t>
      </w:r>
      <w:proofErr w:type="spellStart"/>
      <w:r w:rsidRPr="007A5D79">
        <w:rPr>
          <w:rFonts w:ascii="Cambria" w:hAnsi="Cambria"/>
          <w:b/>
          <w:u w:val="single"/>
        </w:rPr>
        <w:t>Tugas</w:t>
      </w:r>
      <w:proofErr w:type="spellEnd"/>
      <w:r w:rsidRPr="007A5D79">
        <w:rPr>
          <w:rFonts w:ascii="Cambria" w:hAnsi="Cambria"/>
          <w:b/>
          <w:u w:val="single"/>
        </w:rPr>
        <w:t xml:space="preserve"> Akhir</w:t>
      </w:r>
    </w:p>
    <w:p w14:paraId="14329E2A" w14:textId="77777777" w:rsidR="005E45BD" w:rsidRPr="007A5D79" w:rsidRDefault="005E45BD" w:rsidP="005E45BD">
      <w:pPr>
        <w:tabs>
          <w:tab w:val="left" w:pos="1260"/>
        </w:tabs>
        <w:rPr>
          <w:rFonts w:ascii="Cambria" w:hAnsi="Cambria"/>
        </w:rPr>
      </w:pPr>
    </w:p>
    <w:p w14:paraId="74EA7E0E" w14:textId="77777777" w:rsidR="005E45BD" w:rsidRPr="007A5D79" w:rsidRDefault="005E45BD" w:rsidP="005E45BD">
      <w:pPr>
        <w:tabs>
          <w:tab w:val="left" w:pos="1260"/>
        </w:tabs>
        <w:rPr>
          <w:rFonts w:ascii="Cambria" w:hAnsi="Cambria"/>
        </w:rPr>
      </w:pPr>
      <w:proofErr w:type="spellStart"/>
      <w:r w:rsidRPr="007A5D79">
        <w:rPr>
          <w:rFonts w:ascii="Cambria" w:hAnsi="Cambria"/>
        </w:rPr>
        <w:t>Kepada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Yth</w:t>
      </w:r>
      <w:proofErr w:type="spellEnd"/>
      <w:r w:rsidRPr="007A5D79">
        <w:rPr>
          <w:rFonts w:ascii="Cambria" w:hAnsi="Cambria"/>
        </w:rPr>
        <w:t xml:space="preserve">.  </w:t>
      </w:r>
    </w:p>
    <w:p w14:paraId="3D856810" w14:textId="529EF70F" w:rsidR="00F1298B" w:rsidRPr="00CE0BDF" w:rsidRDefault="00F1298B" w:rsidP="00F1298B">
      <w:pPr>
        <w:tabs>
          <w:tab w:val="left" w:pos="1260"/>
        </w:tabs>
        <w:rPr>
          <w:lang w:val="en-ID"/>
        </w:rPr>
      </w:pPr>
      <w:proofErr w:type="spellStart"/>
      <w:r>
        <w:t>Direktur</w:t>
      </w:r>
      <w:proofErr w:type="spellEnd"/>
      <w:r>
        <w:t xml:space="preserve"> </w:t>
      </w:r>
      <w:r>
        <w:rPr>
          <w:lang w:val="en-ID"/>
        </w:rPr>
        <w:t xml:space="preserve">RSUD </w:t>
      </w:r>
      <w:proofErr w:type="spellStart"/>
      <w:r>
        <w:rPr>
          <w:lang w:val="en-ID"/>
        </w:rPr>
        <w:t>Dr.Sadikin</w:t>
      </w:r>
      <w:proofErr w:type="spellEnd"/>
      <w:r>
        <w:rPr>
          <w:lang w:val="en-ID"/>
        </w:rPr>
        <w:t xml:space="preserve"> Kota </w:t>
      </w:r>
      <w:proofErr w:type="spellStart"/>
      <w:r>
        <w:rPr>
          <w:lang w:val="en-ID"/>
        </w:rPr>
        <w:t>Pariaman</w:t>
      </w:r>
      <w:proofErr w:type="spellEnd"/>
    </w:p>
    <w:p w14:paraId="1B783F88" w14:textId="77777777" w:rsidR="005E45BD" w:rsidRPr="007A5D79" w:rsidRDefault="005E45BD" w:rsidP="005E45BD">
      <w:pPr>
        <w:tabs>
          <w:tab w:val="left" w:pos="1260"/>
        </w:tabs>
        <w:rPr>
          <w:rFonts w:ascii="Cambria" w:hAnsi="Cambria"/>
        </w:rPr>
      </w:pPr>
      <w:r w:rsidRPr="007A5D79">
        <w:rPr>
          <w:rFonts w:ascii="Cambria" w:hAnsi="Cambria"/>
        </w:rPr>
        <w:t xml:space="preserve">Di </w:t>
      </w:r>
      <w:proofErr w:type="spellStart"/>
      <w:r w:rsidRPr="007A5D79">
        <w:rPr>
          <w:rFonts w:ascii="Cambria" w:hAnsi="Cambria"/>
        </w:rPr>
        <w:t>Tempat</w:t>
      </w:r>
      <w:proofErr w:type="spellEnd"/>
    </w:p>
    <w:p w14:paraId="6F29F7CE" w14:textId="77777777" w:rsidR="005E45BD" w:rsidRPr="007A5D79" w:rsidRDefault="005E45BD" w:rsidP="005E45BD">
      <w:pPr>
        <w:tabs>
          <w:tab w:val="left" w:pos="709"/>
        </w:tabs>
        <w:rPr>
          <w:rFonts w:ascii="Cambria" w:hAnsi="Cambria"/>
        </w:rPr>
      </w:pPr>
    </w:p>
    <w:p w14:paraId="38148AE7" w14:textId="77777777" w:rsidR="005E45BD" w:rsidRPr="007A5D79" w:rsidRDefault="005E45BD" w:rsidP="005E45BD">
      <w:pPr>
        <w:jc w:val="both"/>
        <w:rPr>
          <w:rFonts w:ascii="Cambria" w:hAnsi="Cambria"/>
          <w:lang w:val="id-ID"/>
        </w:rPr>
      </w:pPr>
      <w:r w:rsidRPr="007A5D79">
        <w:rPr>
          <w:rFonts w:ascii="Cambria" w:hAnsi="Cambria"/>
          <w:b/>
          <w:i/>
          <w:lang w:val="id-ID"/>
        </w:rPr>
        <w:t>Assalamu’alaikum Wr.Wb</w:t>
      </w:r>
      <w:r w:rsidRPr="007A5D79">
        <w:rPr>
          <w:rFonts w:ascii="Cambria" w:hAnsi="Cambria"/>
          <w:lang w:val="id-ID"/>
        </w:rPr>
        <w:t>.</w:t>
      </w:r>
    </w:p>
    <w:p w14:paraId="07219D82" w14:textId="77777777" w:rsidR="005E45BD" w:rsidRPr="007A5D79" w:rsidRDefault="005E45BD" w:rsidP="005E45BD">
      <w:pPr>
        <w:tabs>
          <w:tab w:val="left" w:pos="709"/>
        </w:tabs>
        <w:rPr>
          <w:rFonts w:ascii="Cambria" w:hAnsi="Cambria"/>
        </w:rPr>
      </w:pPr>
    </w:p>
    <w:p w14:paraId="2FA432AF" w14:textId="77777777" w:rsidR="005E45BD" w:rsidRPr="007A5D79" w:rsidRDefault="005E45BD" w:rsidP="005E45BD">
      <w:pPr>
        <w:tabs>
          <w:tab w:val="left" w:pos="709"/>
        </w:tabs>
        <w:jc w:val="both"/>
        <w:rPr>
          <w:rFonts w:ascii="Cambria" w:hAnsi="Cambria"/>
        </w:rPr>
      </w:pPr>
      <w:r w:rsidRPr="007A5D79">
        <w:rPr>
          <w:rFonts w:ascii="Cambria" w:hAnsi="Cambria"/>
        </w:rPr>
        <w:t xml:space="preserve">Bersama </w:t>
      </w:r>
      <w:proofErr w:type="spellStart"/>
      <w:r w:rsidRPr="007A5D79">
        <w:rPr>
          <w:rFonts w:ascii="Cambria" w:hAnsi="Cambria"/>
        </w:rPr>
        <w:t>ini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disampaikan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bahwa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mahasiswa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Departemen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Sistem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Informasi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Fakultas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Teknologi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Informasi</w:t>
      </w:r>
      <w:proofErr w:type="spellEnd"/>
      <w:r w:rsidRPr="007A5D79">
        <w:rPr>
          <w:rFonts w:ascii="Cambria" w:hAnsi="Cambria"/>
        </w:rPr>
        <w:t xml:space="preserve"> Universitas Andalas </w:t>
      </w:r>
      <w:proofErr w:type="spellStart"/>
      <w:r w:rsidRPr="007A5D79">
        <w:rPr>
          <w:rFonts w:ascii="Cambria" w:hAnsi="Cambria"/>
        </w:rPr>
        <w:t>berikut</w:t>
      </w:r>
      <w:proofErr w:type="spellEnd"/>
      <w:r w:rsidRPr="007A5D79">
        <w:rPr>
          <w:rFonts w:ascii="Cambria" w:hAnsi="Cambria"/>
        </w:rPr>
        <w:t xml:space="preserve"> :</w:t>
      </w:r>
      <w:r w:rsidRPr="007A5D79">
        <w:rPr>
          <w:rFonts w:ascii="Cambria" w:hAnsi="Cambria"/>
        </w:rPr>
        <w:tab/>
      </w:r>
    </w:p>
    <w:p w14:paraId="49392EBA" w14:textId="77777777" w:rsidR="005E45BD" w:rsidRPr="007A5D79" w:rsidRDefault="005E45BD" w:rsidP="005E45BD">
      <w:pPr>
        <w:tabs>
          <w:tab w:val="left" w:pos="709"/>
        </w:tabs>
        <w:jc w:val="both"/>
        <w:rPr>
          <w:rFonts w:ascii="Cambria" w:hAnsi="Cambria"/>
        </w:rPr>
      </w:pPr>
      <w:r w:rsidRPr="007A5D79">
        <w:rPr>
          <w:rFonts w:ascii="Cambria" w:hAnsi="Cambria"/>
        </w:rPr>
        <w:tab/>
      </w:r>
      <w:r w:rsidRPr="007A5D79">
        <w:rPr>
          <w:rFonts w:ascii="Cambria" w:hAnsi="Cambria"/>
        </w:rPr>
        <w:tab/>
      </w:r>
      <w:r w:rsidRPr="007A5D79">
        <w:rPr>
          <w:rFonts w:ascii="Cambria" w:hAnsi="Cambria"/>
        </w:rPr>
        <w:tab/>
      </w:r>
    </w:p>
    <w:p w14:paraId="31C27687" w14:textId="77777777" w:rsidR="005E45BD" w:rsidRPr="007A5D79" w:rsidRDefault="005E45BD" w:rsidP="005E45BD">
      <w:pPr>
        <w:tabs>
          <w:tab w:val="left" w:pos="709"/>
        </w:tabs>
        <w:jc w:val="both"/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A5D79">
        <w:rPr>
          <w:rFonts w:ascii="Cambria" w:hAnsi="Cambria"/>
        </w:rPr>
        <w:t>Nama</w:t>
      </w:r>
      <w:r w:rsidRPr="007A5D79">
        <w:rPr>
          <w:rFonts w:ascii="Cambria" w:hAnsi="Cambria"/>
        </w:rPr>
        <w:tab/>
      </w:r>
      <w:r w:rsidRPr="007A5D79"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A5D79">
        <w:rPr>
          <w:rFonts w:ascii="Cambria" w:hAnsi="Cambria"/>
        </w:rPr>
        <w:t xml:space="preserve">: </w:t>
      </w:r>
      <w:r>
        <w:rPr>
          <w:rFonts w:ascii="Cambria" w:hAnsi="Cambria"/>
        </w:rPr>
        <w:t>Najla Humaira Desni</w:t>
      </w:r>
    </w:p>
    <w:p w14:paraId="0C49F489" w14:textId="77777777" w:rsidR="005E45BD" w:rsidRPr="007A5D79" w:rsidRDefault="005E45BD" w:rsidP="005E45BD">
      <w:pPr>
        <w:tabs>
          <w:tab w:val="left" w:pos="709"/>
        </w:tabs>
        <w:jc w:val="both"/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A5D79">
        <w:rPr>
          <w:rFonts w:ascii="Cambria" w:hAnsi="Cambria"/>
        </w:rPr>
        <w:t>NIM</w:t>
      </w:r>
      <w:r w:rsidRPr="007A5D79">
        <w:rPr>
          <w:rFonts w:ascii="Cambria" w:hAnsi="Cambria"/>
        </w:rPr>
        <w:tab/>
      </w:r>
      <w:r w:rsidRPr="007A5D79">
        <w:rPr>
          <w:rFonts w:ascii="Cambria" w:hAnsi="Cambria"/>
        </w:rPr>
        <w:tab/>
      </w:r>
      <w:r>
        <w:rPr>
          <w:rFonts w:ascii="Cambria" w:hAnsi="Cambria"/>
        </w:rPr>
        <w:tab/>
      </w:r>
      <w:r w:rsidRPr="007A5D79">
        <w:rPr>
          <w:rFonts w:ascii="Cambria" w:hAnsi="Cambria"/>
        </w:rPr>
        <w:t xml:space="preserve">: </w:t>
      </w:r>
      <w:r>
        <w:rPr>
          <w:rFonts w:ascii="Cambria" w:hAnsi="Cambria"/>
        </w:rPr>
        <w:t>2211521002</w:t>
      </w:r>
    </w:p>
    <w:p w14:paraId="2EE033EA" w14:textId="0AA10F75" w:rsidR="005E45BD" w:rsidRDefault="005E45BD" w:rsidP="005E45BD">
      <w:pPr>
        <w:ind w:left="3060" w:hanging="2340"/>
        <w:rPr>
          <w:rFonts w:ascii="Cambria" w:hAnsi="Cambria"/>
        </w:rPr>
      </w:pPr>
      <w:proofErr w:type="spellStart"/>
      <w:r w:rsidRPr="007A5D79">
        <w:rPr>
          <w:rFonts w:ascii="Cambria" w:hAnsi="Cambria"/>
        </w:rPr>
        <w:t>Judul</w:t>
      </w:r>
      <w:proofErr w:type="spellEnd"/>
      <w:r w:rsidRPr="007A5D79">
        <w:rPr>
          <w:rFonts w:ascii="Cambria" w:hAnsi="Cambria"/>
        </w:rPr>
        <w:t xml:space="preserve"> TA</w:t>
      </w:r>
      <w:r>
        <w:rPr>
          <w:rFonts w:ascii="Cambria" w:hAnsi="Cambria"/>
        </w:rPr>
        <w:t xml:space="preserve">                        </w:t>
      </w:r>
      <w:r w:rsidRPr="007A5D79">
        <w:rPr>
          <w:rFonts w:ascii="Cambria" w:hAnsi="Cambria"/>
        </w:rPr>
        <w:t xml:space="preserve">: </w:t>
      </w:r>
      <w:r>
        <w:rPr>
          <w:rFonts w:ascii="Cambria" w:hAnsi="Cambria"/>
        </w:rPr>
        <w:t xml:space="preserve"> </w:t>
      </w:r>
      <w:proofErr w:type="spellStart"/>
      <w:r w:rsidR="00F1298B" w:rsidRPr="005E45BD">
        <w:rPr>
          <w:rFonts w:ascii="Cambria" w:hAnsi="Cambria"/>
        </w:rPr>
        <w:t>Perancangan</w:t>
      </w:r>
      <w:proofErr w:type="spellEnd"/>
      <w:r w:rsidR="00F1298B" w:rsidRPr="005E45BD">
        <w:rPr>
          <w:rFonts w:ascii="Cambria" w:hAnsi="Cambria"/>
        </w:rPr>
        <w:t xml:space="preserve"> Dashboard Business Intelligence</w:t>
      </w:r>
      <w:r w:rsidR="00F1298B">
        <w:rPr>
          <w:rFonts w:ascii="Cambria" w:hAnsi="Cambria"/>
        </w:rPr>
        <w:t xml:space="preserve"> </w:t>
      </w:r>
      <w:proofErr w:type="spellStart"/>
      <w:r w:rsidR="00F1298B">
        <w:rPr>
          <w:rFonts w:ascii="Cambria" w:hAnsi="Cambria"/>
        </w:rPr>
        <w:t>untuk</w:t>
      </w:r>
      <w:proofErr w:type="spellEnd"/>
      <w:r w:rsidR="00F1298B" w:rsidRPr="005E45BD">
        <w:rPr>
          <w:rFonts w:ascii="Cambria" w:hAnsi="Cambria"/>
        </w:rPr>
        <w:t xml:space="preserve"> Forecasting </w:t>
      </w:r>
      <w:r w:rsidR="00F1298B">
        <w:rPr>
          <w:rFonts w:ascii="Cambria" w:hAnsi="Cambria"/>
        </w:rPr>
        <w:t xml:space="preserve">dan Clustering Pada </w:t>
      </w:r>
      <w:r w:rsidR="00F1298B">
        <w:rPr>
          <w:lang w:val="en-ID"/>
        </w:rPr>
        <w:t xml:space="preserve">RSUD </w:t>
      </w:r>
      <w:proofErr w:type="spellStart"/>
      <w:r w:rsidR="00F1298B">
        <w:rPr>
          <w:lang w:val="en-ID"/>
        </w:rPr>
        <w:t>Dr.Sadikin</w:t>
      </w:r>
      <w:proofErr w:type="spellEnd"/>
      <w:r w:rsidR="00F1298B">
        <w:rPr>
          <w:lang w:val="en-ID"/>
        </w:rPr>
        <w:t xml:space="preserve"> </w:t>
      </w:r>
      <w:r w:rsidR="00F1298B">
        <w:rPr>
          <w:rFonts w:ascii="Cambria" w:hAnsi="Cambria"/>
        </w:rPr>
        <w:t xml:space="preserve">Kota </w:t>
      </w:r>
      <w:proofErr w:type="spellStart"/>
      <w:r w:rsidR="00F1298B">
        <w:rPr>
          <w:rFonts w:ascii="Cambria" w:hAnsi="Cambria"/>
        </w:rPr>
        <w:t>Pariaman</w:t>
      </w:r>
      <w:proofErr w:type="spellEnd"/>
    </w:p>
    <w:p w14:paraId="6A346E79" w14:textId="77777777" w:rsidR="005E45BD" w:rsidRPr="006D3BC2" w:rsidRDefault="005E45BD" w:rsidP="005E45BD">
      <w:pPr>
        <w:ind w:left="3060" w:hanging="2340"/>
        <w:rPr>
          <w:rFonts w:ascii="Cambria" w:hAnsi="Cambria"/>
          <w:sz w:val="20"/>
          <w:szCs w:val="20"/>
        </w:rPr>
      </w:pPr>
    </w:p>
    <w:p w14:paraId="787F0952" w14:textId="77777777" w:rsidR="005E45BD" w:rsidRPr="000D6EA8" w:rsidRDefault="005E45BD" w:rsidP="005E45BD">
      <w:pPr>
        <w:tabs>
          <w:tab w:val="left" w:pos="709"/>
        </w:tabs>
        <w:jc w:val="both"/>
        <w:rPr>
          <w:rFonts w:ascii="Cambria" w:hAnsi="Cambria"/>
        </w:rPr>
      </w:pPr>
      <w:r w:rsidRPr="007A5D79">
        <w:rPr>
          <w:rFonts w:ascii="Cambria" w:hAnsi="Cambria"/>
        </w:rPr>
        <w:t>A</w:t>
      </w:r>
      <w:r>
        <w:rPr>
          <w:rFonts w:ascii="Cambria" w:hAnsi="Cambria"/>
        </w:rPr>
        <w:t xml:space="preserve">kan </w:t>
      </w:r>
      <w:proofErr w:type="spellStart"/>
      <w:r>
        <w:rPr>
          <w:rFonts w:ascii="Cambria" w:hAnsi="Cambria"/>
        </w:rPr>
        <w:t>melaksanakan</w:t>
      </w:r>
      <w:proofErr w:type="spellEnd"/>
      <w:r>
        <w:rPr>
          <w:rFonts w:ascii="Cambria" w:hAnsi="Cambria"/>
        </w:rPr>
        <w:t xml:space="preserve"> survey, </w:t>
      </w:r>
      <w:proofErr w:type="spellStart"/>
      <w:r>
        <w:rPr>
          <w:rFonts w:ascii="Cambria" w:hAnsi="Cambria"/>
        </w:rPr>
        <w:t>wawancara</w:t>
      </w:r>
      <w:proofErr w:type="spellEnd"/>
      <w:r>
        <w:rPr>
          <w:rFonts w:ascii="Cambria" w:hAnsi="Cambria"/>
        </w:rPr>
        <w:t xml:space="preserve"> dan </w:t>
      </w:r>
      <w:proofErr w:type="spellStart"/>
      <w:r w:rsidRPr="007A5D79">
        <w:rPr>
          <w:rFonts w:ascii="Cambria" w:hAnsi="Cambria"/>
        </w:rPr>
        <w:t>pengambilan</w:t>
      </w:r>
      <w:proofErr w:type="spellEnd"/>
      <w:r w:rsidRPr="007A5D79">
        <w:rPr>
          <w:rFonts w:ascii="Cambria" w:hAnsi="Cambria"/>
        </w:rPr>
        <w:t xml:space="preserve"> data</w:t>
      </w:r>
      <w:r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untuk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keperluan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Tugas</w:t>
      </w:r>
      <w:proofErr w:type="spellEnd"/>
      <w:r w:rsidRPr="007A5D79">
        <w:rPr>
          <w:rFonts w:ascii="Cambria" w:hAnsi="Cambria"/>
        </w:rPr>
        <w:t xml:space="preserve"> Akhir. </w:t>
      </w:r>
      <w:proofErr w:type="spellStart"/>
      <w:r w:rsidRPr="007A5D79">
        <w:rPr>
          <w:rFonts w:ascii="Cambria" w:hAnsi="Cambria"/>
        </w:rPr>
        <w:t>Untuk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itu</w:t>
      </w:r>
      <w:proofErr w:type="spellEnd"/>
      <w:r w:rsidRPr="007A5D79">
        <w:rPr>
          <w:rFonts w:ascii="Cambria" w:hAnsi="Cambria"/>
        </w:rPr>
        <w:t xml:space="preserve">, </w:t>
      </w:r>
      <w:proofErr w:type="spellStart"/>
      <w:r w:rsidRPr="007A5D79">
        <w:rPr>
          <w:rFonts w:ascii="Cambria" w:hAnsi="Cambria"/>
        </w:rPr>
        <w:t>mohon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izin</w:t>
      </w:r>
      <w:proofErr w:type="spellEnd"/>
      <w:r w:rsidRPr="007A5D79">
        <w:rPr>
          <w:rFonts w:ascii="Cambria" w:hAnsi="Cambria"/>
        </w:rPr>
        <w:t xml:space="preserve">, </w:t>
      </w:r>
      <w:proofErr w:type="spellStart"/>
      <w:r w:rsidRPr="007A5D79">
        <w:rPr>
          <w:rFonts w:ascii="Cambria" w:hAnsi="Cambria"/>
        </w:rPr>
        <w:t>bantuan</w:t>
      </w:r>
      <w:proofErr w:type="spellEnd"/>
      <w:r w:rsidRPr="007A5D79">
        <w:rPr>
          <w:rFonts w:ascii="Cambria" w:hAnsi="Cambria"/>
        </w:rPr>
        <w:t xml:space="preserve">, dan </w:t>
      </w:r>
      <w:proofErr w:type="spellStart"/>
      <w:r w:rsidRPr="007A5D79">
        <w:rPr>
          <w:rFonts w:ascii="Cambria" w:hAnsi="Cambria"/>
        </w:rPr>
        <w:t>kerjasama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dalam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p</w:t>
      </w:r>
      <w:r>
        <w:rPr>
          <w:rFonts w:ascii="Cambria" w:hAnsi="Cambria"/>
        </w:rPr>
        <w:t>engambilan</w:t>
      </w:r>
      <w:proofErr w:type="spellEnd"/>
      <w:r>
        <w:rPr>
          <w:rFonts w:ascii="Cambria" w:hAnsi="Cambria"/>
        </w:rPr>
        <w:t xml:space="preserve"> data yang </w:t>
      </w:r>
      <w:proofErr w:type="spellStart"/>
      <w:r>
        <w:rPr>
          <w:rFonts w:ascii="Cambria" w:hAnsi="Cambria"/>
        </w:rPr>
        <w:t>diperlukan</w:t>
      </w:r>
      <w:proofErr w:type="spellEnd"/>
      <w:r>
        <w:rPr>
          <w:rFonts w:ascii="Cambria" w:hAnsi="Cambria"/>
        </w:rPr>
        <w:t>.</w:t>
      </w:r>
    </w:p>
    <w:p w14:paraId="3C95882C" w14:textId="77777777" w:rsidR="005E45BD" w:rsidRPr="007A5D79" w:rsidRDefault="005E45BD" w:rsidP="005E45BD">
      <w:pPr>
        <w:tabs>
          <w:tab w:val="left" w:pos="709"/>
        </w:tabs>
        <w:jc w:val="both"/>
        <w:rPr>
          <w:rFonts w:ascii="Cambria" w:hAnsi="Cambria"/>
        </w:rPr>
      </w:pPr>
    </w:p>
    <w:p w14:paraId="4F95E3B7" w14:textId="77777777" w:rsidR="005E45BD" w:rsidRPr="007A5D79" w:rsidRDefault="005E45BD" w:rsidP="005E45BD">
      <w:pPr>
        <w:tabs>
          <w:tab w:val="left" w:pos="709"/>
        </w:tabs>
        <w:jc w:val="both"/>
        <w:rPr>
          <w:rFonts w:ascii="Cambria" w:hAnsi="Cambria"/>
        </w:rPr>
      </w:pPr>
      <w:proofErr w:type="spellStart"/>
      <w:r w:rsidRPr="007A5D79">
        <w:rPr>
          <w:rFonts w:ascii="Cambria" w:hAnsi="Cambria"/>
        </w:rPr>
        <w:t>Demikianlah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surat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ini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disampaikan</w:t>
      </w:r>
      <w:proofErr w:type="spellEnd"/>
      <w:r w:rsidRPr="007A5D79">
        <w:rPr>
          <w:rFonts w:ascii="Cambria" w:hAnsi="Cambria"/>
        </w:rPr>
        <w:t xml:space="preserve">, </w:t>
      </w:r>
      <w:proofErr w:type="spellStart"/>
      <w:r w:rsidRPr="007A5D79">
        <w:rPr>
          <w:rFonts w:ascii="Cambria" w:hAnsi="Cambria"/>
        </w:rPr>
        <w:t>atas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perhatian</w:t>
      </w:r>
      <w:proofErr w:type="spellEnd"/>
      <w:r w:rsidRPr="007A5D79">
        <w:rPr>
          <w:rFonts w:ascii="Cambria" w:hAnsi="Cambria"/>
        </w:rPr>
        <w:t xml:space="preserve"> dan </w:t>
      </w:r>
      <w:proofErr w:type="spellStart"/>
      <w:r w:rsidRPr="007A5D79">
        <w:rPr>
          <w:rFonts w:ascii="Cambria" w:hAnsi="Cambria"/>
        </w:rPr>
        <w:t>kerjasamanya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diucapkan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terima</w:t>
      </w:r>
      <w:proofErr w:type="spellEnd"/>
      <w:r w:rsidRPr="007A5D79">
        <w:rPr>
          <w:rFonts w:ascii="Cambria" w:hAnsi="Cambria"/>
        </w:rPr>
        <w:t xml:space="preserve"> </w:t>
      </w:r>
      <w:proofErr w:type="spellStart"/>
      <w:r w:rsidRPr="007A5D79">
        <w:rPr>
          <w:rFonts w:ascii="Cambria" w:hAnsi="Cambria"/>
        </w:rPr>
        <w:t>kasih</w:t>
      </w:r>
      <w:proofErr w:type="spellEnd"/>
      <w:r w:rsidRPr="007A5D79">
        <w:rPr>
          <w:rFonts w:ascii="Cambria" w:hAnsi="Cambria"/>
        </w:rPr>
        <w:t>.</w:t>
      </w:r>
    </w:p>
    <w:p w14:paraId="444DB441" w14:textId="77777777" w:rsidR="005E45BD" w:rsidRPr="007A5D79" w:rsidRDefault="005E45BD" w:rsidP="005E45BD">
      <w:pPr>
        <w:tabs>
          <w:tab w:val="left" w:pos="709"/>
        </w:tabs>
        <w:rPr>
          <w:rFonts w:ascii="Cambria" w:hAnsi="Cambria"/>
        </w:rPr>
      </w:pPr>
    </w:p>
    <w:p w14:paraId="7408F41B" w14:textId="77777777" w:rsidR="005E45BD" w:rsidRDefault="005E45BD" w:rsidP="005E45BD">
      <w:pPr>
        <w:spacing w:line="360" w:lineRule="auto"/>
        <w:ind w:left="5040" w:firstLine="720"/>
        <w:rPr>
          <w:rFonts w:ascii="Cambria" w:hAnsi="Cambria"/>
        </w:rPr>
      </w:pPr>
    </w:p>
    <w:p w14:paraId="1689AF7D" w14:textId="69EBCA5F" w:rsidR="005E45BD" w:rsidRPr="007A5D79" w:rsidRDefault="005E45BD" w:rsidP="005E45BD">
      <w:pPr>
        <w:spacing w:line="360" w:lineRule="auto"/>
        <w:ind w:left="5040" w:firstLine="720"/>
        <w:rPr>
          <w:rFonts w:ascii="Cambria" w:hAnsi="Cambria"/>
        </w:rPr>
      </w:pPr>
      <w:proofErr w:type="spellStart"/>
      <w:r w:rsidRPr="007A5D79">
        <w:rPr>
          <w:rFonts w:ascii="Cambria" w:hAnsi="Cambria"/>
        </w:rPr>
        <w:t>Ketua</w:t>
      </w:r>
      <w:proofErr w:type="spellEnd"/>
      <w:r>
        <w:rPr>
          <w:rFonts w:ascii="Cambria" w:hAnsi="Cambria"/>
        </w:rPr>
        <w:t xml:space="preserve"> </w:t>
      </w:r>
      <w:r w:rsidRPr="007A5D79">
        <w:rPr>
          <w:rFonts w:ascii="Cambria" w:hAnsi="Cambria"/>
        </w:rPr>
        <w:t>,</w:t>
      </w:r>
      <w:r>
        <w:rPr>
          <w:rFonts w:ascii="Cambria" w:hAnsi="Cambria"/>
        </w:rPr>
        <w:t xml:space="preserve"> </w:t>
      </w:r>
    </w:p>
    <w:p w14:paraId="3B1E15AB" w14:textId="77777777" w:rsidR="005E45BD" w:rsidRPr="007A5D79" w:rsidRDefault="005E45BD" w:rsidP="005E45BD">
      <w:pPr>
        <w:spacing w:line="360" w:lineRule="auto"/>
        <w:ind w:left="4500"/>
        <w:rPr>
          <w:rFonts w:ascii="Cambria" w:hAnsi="Cambria"/>
        </w:rPr>
      </w:pPr>
    </w:p>
    <w:p w14:paraId="0C321100" w14:textId="77777777" w:rsidR="005E45BD" w:rsidRPr="007A5D79" w:rsidRDefault="005E45BD" w:rsidP="005E45BD">
      <w:pPr>
        <w:spacing w:line="360" w:lineRule="auto"/>
        <w:ind w:left="4500"/>
        <w:rPr>
          <w:rFonts w:ascii="Cambria" w:hAnsi="Cambria"/>
        </w:rPr>
      </w:pPr>
    </w:p>
    <w:p w14:paraId="77C2D23C" w14:textId="77777777" w:rsidR="005E45BD" w:rsidRPr="007A5D79" w:rsidRDefault="005E45BD" w:rsidP="005E45BD">
      <w:pPr>
        <w:spacing w:line="360" w:lineRule="auto"/>
        <w:ind w:left="4500"/>
        <w:rPr>
          <w:rFonts w:ascii="Cambria" w:hAnsi="Cambria"/>
        </w:rPr>
      </w:pPr>
    </w:p>
    <w:p w14:paraId="08085291" w14:textId="77777777" w:rsidR="005E45BD" w:rsidRPr="007A5D79" w:rsidRDefault="005E45BD" w:rsidP="005E45BD">
      <w:pPr>
        <w:ind w:left="5040" w:firstLine="720"/>
        <w:rPr>
          <w:rFonts w:ascii="Cambria" w:hAnsi="Cambria"/>
          <w:b/>
        </w:rPr>
      </w:pPr>
      <w:r>
        <w:rPr>
          <w:rFonts w:ascii="Cambria" w:hAnsi="Cambria"/>
          <w:b/>
        </w:rPr>
        <w:t xml:space="preserve">Ricky Akbar, </w:t>
      </w:r>
      <w:proofErr w:type="spellStart"/>
      <w:r>
        <w:rPr>
          <w:rFonts w:ascii="Cambria" w:hAnsi="Cambria"/>
          <w:b/>
        </w:rPr>
        <w:t>M.Kom</w:t>
      </w:r>
      <w:proofErr w:type="spellEnd"/>
    </w:p>
    <w:p w14:paraId="42544770" w14:textId="77777777" w:rsidR="005E45BD" w:rsidRPr="00C23339" w:rsidRDefault="005E45BD" w:rsidP="005E45BD">
      <w:pPr>
        <w:ind w:left="5040" w:firstLine="720"/>
        <w:rPr>
          <w:rFonts w:ascii="Cambria" w:hAnsi="Cambria"/>
          <w:b/>
        </w:rPr>
      </w:pPr>
      <w:r w:rsidRPr="007A5D79">
        <w:rPr>
          <w:rFonts w:ascii="Cambria" w:hAnsi="Cambria"/>
          <w:b/>
        </w:rPr>
        <w:t xml:space="preserve">NIP. </w:t>
      </w:r>
      <w:r>
        <w:rPr>
          <w:rFonts w:ascii="Cambria" w:hAnsi="Cambria"/>
          <w:b/>
        </w:rPr>
        <w:t>198410062012121001</w:t>
      </w:r>
    </w:p>
    <w:p w14:paraId="36456775" w14:textId="77777777" w:rsidR="005E45BD" w:rsidRDefault="005E45BD" w:rsidP="005E45BD">
      <w:pPr>
        <w:tabs>
          <w:tab w:val="left" w:pos="567"/>
        </w:tabs>
        <w:spacing w:line="360" w:lineRule="auto"/>
        <w:jc w:val="both"/>
        <w:rPr>
          <w:rFonts w:ascii="Cambria" w:hAnsi="Cambria"/>
        </w:rPr>
      </w:pPr>
    </w:p>
    <w:p w14:paraId="1F9ED031" w14:textId="77777777" w:rsidR="005E45BD" w:rsidRDefault="005E45BD" w:rsidP="005E45BD">
      <w:pPr>
        <w:tabs>
          <w:tab w:val="left" w:pos="567"/>
        </w:tabs>
        <w:spacing w:line="360" w:lineRule="auto"/>
        <w:jc w:val="both"/>
        <w:rPr>
          <w:rFonts w:ascii="Cambria" w:hAnsi="Cambria"/>
        </w:rPr>
      </w:pPr>
      <w:proofErr w:type="spellStart"/>
      <w:r w:rsidRPr="007A5D79">
        <w:rPr>
          <w:rFonts w:ascii="Cambria" w:hAnsi="Cambria"/>
        </w:rPr>
        <w:t>Tembusan</w:t>
      </w:r>
      <w:proofErr w:type="spellEnd"/>
      <w:r w:rsidRPr="007A5D79">
        <w:rPr>
          <w:rFonts w:ascii="Cambria" w:hAnsi="Cambria"/>
        </w:rPr>
        <w:t xml:space="preserve"> : </w:t>
      </w:r>
    </w:p>
    <w:p w14:paraId="2AA5B5BA" w14:textId="77777777" w:rsidR="005E45BD" w:rsidRDefault="005E45BD" w:rsidP="005E45BD">
      <w:pPr>
        <w:rPr>
          <w:rFonts w:ascii="Cambria" w:hAnsi="Cambria"/>
        </w:rPr>
      </w:pPr>
      <w:r>
        <w:rPr>
          <w:rFonts w:ascii="Cambria" w:hAnsi="Cambria"/>
        </w:rPr>
        <w:t xml:space="preserve">   </w:t>
      </w:r>
      <w:r w:rsidRPr="007A5D79">
        <w:rPr>
          <w:rFonts w:ascii="Cambria" w:hAnsi="Cambria"/>
        </w:rPr>
        <w:t xml:space="preserve">1. </w:t>
      </w:r>
      <w:proofErr w:type="spellStart"/>
      <w:r w:rsidRPr="007A5D79">
        <w:rPr>
          <w:rFonts w:ascii="Cambria" w:hAnsi="Cambria"/>
        </w:rPr>
        <w:t>Arsip</w:t>
      </w:r>
      <w:proofErr w:type="spellEnd"/>
    </w:p>
    <w:p w14:paraId="323976D0" w14:textId="77777777" w:rsidR="005E45BD" w:rsidRDefault="005E45BD" w:rsidP="005E45BD">
      <w:pPr>
        <w:rPr>
          <w:rFonts w:ascii="Cambria" w:hAnsi="Cambria"/>
        </w:rPr>
      </w:pPr>
    </w:p>
    <w:p w14:paraId="618FE606" w14:textId="77777777" w:rsidR="005E45BD" w:rsidRPr="005E45BD" w:rsidRDefault="005E45BD" w:rsidP="005E45BD">
      <w:pPr>
        <w:rPr>
          <w:rFonts w:ascii="Cambria" w:hAnsi="Cambria"/>
        </w:rPr>
      </w:pPr>
    </w:p>
    <w:p w14:paraId="139C6F06" w14:textId="77777777" w:rsidR="005E45BD" w:rsidRDefault="005E45BD" w:rsidP="005E45BD">
      <w:pPr>
        <w:rPr>
          <w:rFonts w:ascii="Cambria" w:hAnsi="Cambria"/>
        </w:rPr>
      </w:pPr>
    </w:p>
    <w:p w14:paraId="1CC72984" w14:textId="77777777" w:rsidR="00890F35" w:rsidRDefault="00890F35" w:rsidP="005E45BD">
      <w:pPr>
        <w:rPr>
          <w:rFonts w:ascii="Cambria" w:hAnsi="Cambria"/>
        </w:rPr>
      </w:pPr>
    </w:p>
    <w:p w14:paraId="034B710E" w14:textId="77777777" w:rsidR="00890F35" w:rsidRDefault="00890F35" w:rsidP="005E45BD">
      <w:pPr>
        <w:rPr>
          <w:rFonts w:ascii="Cambria" w:hAnsi="Cambria"/>
        </w:rPr>
      </w:pPr>
    </w:p>
    <w:p w14:paraId="3AE04A90" w14:textId="77777777" w:rsidR="00890F35" w:rsidRDefault="00890F35" w:rsidP="005E45BD">
      <w:pPr>
        <w:rPr>
          <w:rFonts w:ascii="Cambria" w:hAnsi="Cambria"/>
        </w:rPr>
      </w:pPr>
    </w:p>
    <w:sectPr w:rsidR="00890F35" w:rsidSect="007A6BD6">
      <w:headerReference w:type="default" r:id="rId8"/>
      <w:pgSz w:w="11907" w:h="16839" w:code="9"/>
      <w:pgMar w:top="1440" w:right="850" w:bottom="1260" w:left="1440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D91D7F" w14:textId="77777777" w:rsidR="0062554C" w:rsidRDefault="0062554C" w:rsidP="007E0EB3">
      <w:r>
        <w:separator/>
      </w:r>
    </w:p>
  </w:endnote>
  <w:endnote w:type="continuationSeparator" w:id="0">
    <w:p w14:paraId="1E3328D0" w14:textId="77777777" w:rsidR="0062554C" w:rsidRDefault="0062554C" w:rsidP="007E0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4E8793" w14:textId="77777777" w:rsidR="0062554C" w:rsidRDefault="0062554C" w:rsidP="007E0EB3">
      <w:r>
        <w:separator/>
      </w:r>
    </w:p>
  </w:footnote>
  <w:footnote w:type="continuationSeparator" w:id="0">
    <w:p w14:paraId="19F5C4BF" w14:textId="77777777" w:rsidR="0062554C" w:rsidRDefault="0062554C" w:rsidP="007E0E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382" w:type="dxa"/>
      <w:jc w:val="center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386"/>
      <w:gridCol w:w="7996"/>
    </w:tblGrid>
    <w:tr w:rsidR="00F77C48" w14:paraId="708B6569" w14:textId="77777777" w:rsidTr="00D52CF9">
      <w:trPr>
        <w:jc w:val="center"/>
      </w:trPr>
      <w:tc>
        <w:tcPr>
          <w:tcW w:w="1097" w:type="dxa"/>
          <w:vAlign w:val="center"/>
        </w:tcPr>
        <w:p w14:paraId="270CD420" w14:textId="77777777" w:rsidR="00F77C48" w:rsidRDefault="00F77C48" w:rsidP="0045303F">
          <w:pPr>
            <w:pStyle w:val="Header"/>
            <w:jc w:val="center"/>
          </w:pPr>
          <w:r w:rsidRPr="00EB2488">
            <w:rPr>
              <w:noProof/>
            </w:rPr>
            <w:drawing>
              <wp:inline distT="0" distB="0" distL="0" distR="0" wp14:anchorId="2EBE70DF" wp14:editId="5AFCDB13">
                <wp:extent cx="742950" cy="971550"/>
                <wp:effectExtent l="0" t="0" r="0" b="0"/>
                <wp:docPr id="26" name="Picture 26" descr="G:\01 FOLDER SI\ADMINISTRASI JSI\Logo Unand PTNBH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G:\01 FOLDER SI\ADMINISTRASI JSI\Logo Unand PTNBH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5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85" w:type="dxa"/>
        </w:tcPr>
        <w:p w14:paraId="5C70EDD7" w14:textId="19B2B9E8" w:rsidR="00F77C48" w:rsidRPr="00273DEC" w:rsidRDefault="00F77C48" w:rsidP="002902B6">
          <w:pPr>
            <w:pStyle w:val="Header"/>
            <w:ind w:left="-261"/>
            <w:jc w:val="center"/>
            <w:rPr>
              <w:rFonts w:ascii="Times New Roman" w:hAnsi="Times New Roman"/>
              <w:sz w:val="32"/>
              <w:szCs w:val="32"/>
            </w:rPr>
          </w:pPr>
          <w:r>
            <w:rPr>
              <w:rFonts w:ascii="Times New Roman" w:hAnsi="Times New Roman"/>
              <w:sz w:val="32"/>
              <w:szCs w:val="32"/>
            </w:rPr>
            <w:t xml:space="preserve">KEMENTERIAN PENDIDIKAN TINGGI, SAINS, </w:t>
          </w:r>
          <w:r>
            <w:rPr>
              <w:rFonts w:ascii="Times New Roman" w:hAnsi="Times New Roman"/>
              <w:sz w:val="32"/>
              <w:szCs w:val="32"/>
            </w:rPr>
            <w:br/>
            <w:t>DAN TEKNOLOGI</w:t>
          </w:r>
        </w:p>
        <w:p w14:paraId="736141F2" w14:textId="77777777" w:rsidR="00F77C48" w:rsidRPr="00273DEC" w:rsidRDefault="00F77C48" w:rsidP="0045303F">
          <w:pPr>
            <w:pStyle w:val="Header"/>
            <w:ind w:left="-261"/>
            <w:jc w:val="center"/>
            <w:rPr>
              <w:rFonts w:ascii="Times New Roman" w:hAnsi="Times New Roman"/>
              <w:spacing w:val="60"/>
              <w:sz w:val="28"/>
            </w:rPr>
          </w:pPr>
          <w:r w:rsidRPr="00273DEC">
            <w:rPr>
              <w:rFonts w:ascii="Times New Roman" w:hAnsi="Times New Roman"/>
              <w:spacing w:val="60"/>
              <w:sz w:val="28"/>
            </w:rPr>
            <w:t>UNIVERSITAS ANDALAS</w:t>
          </w:r>
        </w:p>
        <w:p w14:paraId="752BCFE1" w14:textId="77777777" w:rsidR="00F77C48" w:rsidRPr="00273DEC" w:rsidRDefault="00F77C48" w:rsidP="0045303F">
          <w:pPr>
            <w:pStyle w:val="Header"/>
            <w:ind w:left="-261"/>
            <w:jc w:val="center"/>
            <w:rPr>
              <w:rFonts w:ascii="Times New Roman" w:hAnsi="Times New Roman"/>
              <w:sz w:val="28"/>
            </w:rPr>
          </w:pPr>
          <w:r w:rsidRPr="00273DEC">
            <w:rPr>
              <w:rFonts w:ascii="Times New Roman" w:hAnsi="Times New Roman"/>
              <w:sz w:val="28"/>
            </w:rPr>
            <w:t>FAKULTAS TEKNOLOGI INFORMASI</w:t>
          </w:r>
        </w:p>
        <w:p w14:paraId="2CD2EB64" w14:textId="77777777" w:rsidR="00F77C48" w:rsidRPr="002902B6" w:rsidRDefault="00F77C48" w:rsidP="0045303F">
          <w:pPr>
            <w:pStyle w:val="Header"/>
            <w:ind w:left="-261"/>
            <w:jc w:val="center"/>
            <w:rPr>
              <w:rFonts w:ascii="Times New Roman" w:hAnsi="Times New Roman"/>
              <w:sz w:val="28"/>
              <w:szCs w:val="28"/>
            </w:rPr>
          </w:pPr>
          <w:r w:rsidRPr="002902B6">
            <w:rPr>
              <w:rFonts w:ascii="Times New Roman" w:hAnsi="Times New Roman"/>
              <w:color w:val="44546A"/>
              <w:sz w:val="28"/>
              <w:szCs w:val="28"/>
            </w:rPr>
            <w:t>DEPARTEMEN SISTEM INFORMASI</w:t>
          </w:r>
        </w:p>
        <w:p w14:paraId="329D3086" w14:textId="77777777" w:rsidR="00F77C48" w:rsidRPr="00273DEC" w:rsidRDefault="00F77C48" w:rsidP="0045303F">
          <w:pPr>
            <w:pStyle w:val="Header"/>
            <w:spacing w:line="276" w:lineRule="auto"/>
            <w:ind w:left="-261"/>
            <w:jc w:val="center"/>
            <w:rPr>
              <w:rFonts w:ascii="Times New Roman" w:hAnsi="Times New Roman"/>
            </w:rPr>
          </w:pPr>
          <w:r w:rsidRPr="00273DEC">
            <w:rPr>
              <w:rFonts w:ascii="Times New Roman" w:hAnsi="Times New Roman"/>
            </w:rPr>
            <w:t xml:space="preserve">Kampus Universitas Andalas, </w:t>
          </w:r>
          <w:proofErr w:type="spellStart"/>
          <w:r w:rsidRPr="00273DEC">
            <w:rPr>
              <w:rFonts w:ascii="Times New Roman" w:hAnsi="Times New Roman"/>
            </w:rPr>
            <w:t>Limau</w:t>
          </w:r>
          <w:proofErr w:type="spellEnd"/>
          <w:r w:rsidRPr="00273DEC">
            <w:rPr>
              <w:rFonts w:ascii="Times New Roman" w:hAnsi="Times New Roman"/>
            </w:rPr>
            <w:t xml:space="preserve"> Manis, Padang, Kode Pos 25163</w:t>
          </w:r>
        </w:p>
        <w:p w14:paraId="535B4C4F" w14:textId="77777777" w:rsidR="00F77C48" w:rsidRPr="00273DEC" w:rsidRDefault="00F77C48" w:rsidP="0045303F">
          <w:pPr>
            <w:pStyle w:val="Header"/>
            <w:spacing w:line="276" w:lineRule="auto"/>
            <w:ind w:left="-261"/>
            <w:jc w:val="center"/>
            <w:rPr>
              <w:i/>
            </w:rPr>
          </w:pPr>
          <w:r w:rsidRPr="00273DEC">
            <w:rPr>
              <w:rFonts w:ascii="Times New Roman" w:hAnsi="Times New Roman"/>
              <w:i/>
              <w:sz w:val="22"/>
            </w:rPr>
            <w:t>Telp: 0751-9824667 website: http://si.fti.unand.ac.id</w:t>
          </w:r>
        </w:p>
      </w:tc>
    </w:tr>
  </w:tbl>
  <w:p w14:paraId="394B06D3" w14:textId="77777777" w:rsidR="00F77C48" w:rsidRDefault="00F77C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41BE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95D5B"/>
    <w:multiLevelType w:val="hybridMultilevel"/>
    <w:tmpl w:val="CF740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C6637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4B592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555B6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EA10F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44164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A226F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2F46D1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32E3C8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3341B9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6C079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3F0436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4247EA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42E7AD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4887FB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4E4449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52A45E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5DE515B"/>
    <w:multiLevelType w:val="hybridMultilevel"/>
    <w:tmpl w:val="C29EC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629726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6CD275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7504B0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7A2713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8177D1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8460E6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8974AB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8E023F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8F8483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907742E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9301A1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950753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95B1E5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9B4762E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9D1360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A1E5A7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0A285BEB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0A58782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A767923"/>
    <w:multiLevelType w:val="hybridMultilevel"/>
    <w:tmpl w:val="2E78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0A84286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0AD9635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0B98726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0BDC244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0C9D1AF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0D65115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0DE36C5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0E49289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0E7424B0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0E87025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0EC9694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0FA13FB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0274FDC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03B568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060651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0803B8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0DF630F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16E4D0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179773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236498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357283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152B404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154F2C1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15F755A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16032AE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62F496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16917E0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17D627A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17F6736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80B215A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842460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18BC130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191F60F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1958007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97C565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198F2C34"/>
    <w:multiLevelType w:val="hybridMultilevel"/>
    <w:tmpl w:val="948EA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19A50D1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19AC1DD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9D4173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19E17A0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19F2060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19F637E3"/>
    <w:multiLevelType w:val="hybridMultilevel"/>
    <w:tmpl w:val="9C225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1A030F7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1A0D0DC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1A404460"/>
    <w:multiLevelType w:val="hybridMultilevel"/>
    <w:tmpl w:val="7A300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1A444D7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1A58513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1A62458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1AAF4F6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1AE2056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1B4D10A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1B69349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1BE7163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1C6E569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1D50344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1D5569E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1DB7392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1E2F270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1E7E0B7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1EE161B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1EE913E0"/>
    <w:multiLevelType w:val="hybridMultilevel"/>
    <w:tmpl w:val="ACD4D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1F7632D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20075BD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202138B9"/>
    <w:multiLevelType w:val="hybridMultilevel"/>
    <w:tmpl w:val="7A300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206C049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208A0C68"/>
    <w:multiLevelType w:val="hybridMultilevel"/>
    <w:tmpl w:val="0CEC20C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4" w15:restartNumberingAfterBreak="0">
    <w:nsid w:val="20B4482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20D11B6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160285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2181093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227C31F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229D06E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22AC4C7C"/>
    <w:multiLevelType w:val="hybridMultilevel"/>
    <w:tmpl w:val="B29C7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239F3C1E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23BB62D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23C27AF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2446568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24853AA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2526634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25270C5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254460A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25A72F8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25D479E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2647333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26C17CBA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271204E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276D2E5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27966BB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27A76C8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27E2442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28417B2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287B36F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28E333C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28EC0DD1"/>
    <w:multiLevelType w:val="hybridMultilevel"/>
    <w:tmpl w:val="7A300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2960068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2A5945F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2A997D8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2B0A5CAC"/>
    <w:multiLevelType w:val="hybridMultilevel"/>
    <w:tmpl w:val="318C2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2B587C40"/>
    <w:multiLevelType w:val="hybridMultilevel"/>
    <w:tmpl w:val="315AD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2B9C48C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2BA75A2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2BB85DE6"/>
    <w:multiLevelType w:val="hybridMultilevel"/>
    <w:tmpl w:val="526E9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2C6841A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2CB67CE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2D401FB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2DDE4E15"/>
    <w:multiLevelType w:val="hybridMultilevel"/>
    <w:tmpl w:val="526E9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2DFF3EC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2E5E7F57"/>
    <w:multiLevelType w:val="hybridMultilevel"/>
    <w:tmpl w:val="ADB69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2E6C27CD"/>
    <w:multiLevelType w:val="hybridMultilevel"/>
    <w:tmpl w:val="3AE6F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2E6F023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2EAE157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2ED5615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2EF63FFF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2FD6656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2FE22A3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30E9050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3101416E"/>
    <w:multiLevelType w:val="hybridMultilevel"/>
    <w:tmpl w:val="3AE6F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3136135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31960AD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31AA7FB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32080E1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3290760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330F101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33F454A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345E3C3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350371D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354D7EA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357503A9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35B7758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367850F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36B62AE5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375F6FC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37700EF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37D51EF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37E4521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381D5E15"/>
    <w:multiLevelType w:val="hybridMultilevel"/>
    <w:tmpl w:val="ACD4D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387070E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38C33D0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38DF06D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390C436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3948425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39941F7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39C44B0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39D42E0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39F6542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3A4B7BCD"/>
    <w:multiLevelType w:val="hybridMultilevel"/>
    <w:tmpl w:val="3AE6F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3A5A431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3A5C1E42"/>
    <w:multiLevelType w:val="hybridMultilevel"/>
    <w:tmpl w:val="E826B9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3ABA3F5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3ABE54B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3B32216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3B6F4CF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3B766DF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3B77144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3BFC623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3C345B9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3CC9348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3CFC4D5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3D3C5D24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3D73382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3DA226C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3DB5030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 w15:restartNumberingAfterBreak="0">
    <w:nsid w:val="3DF06992"/>
    <w:multiLevelType w:val="hybridMultilevel"/>
    <w:tmpl w:val="526E9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3DFA50FE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3E10332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 w15:restartNumberingAfterBreak="0">
    <w:nsid w:val="3EC84FD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3ED940F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3F27078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6" w15:restartNumberingAfterBreak="0">
    <w:nsid w:val="3F4464F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 w15:restartNumberingAfterBreak="0">
    <w:nsid w:val="3F462AE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3FA8513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3FC954E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 w15:restartNumberingAfterBreak="0">
    <w:nsid w:val="404137D6"/>
    <w:multiLevelType w:val="hybridMultilevel"/>
    <w:tmpl w:val="DAD6C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1" w15:restartNumberingAfterBreak="0">
    <w:nsid w:val="40BF1F3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 w15:restartNumberingAfterBreak="0">
    <w:nsid w:val="40F07402"/>
    <w:multiLevelType w:val="hybridMultilevel"/>
    <w:tmpl w:val="F5B82B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4108151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4128641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41370A8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416802B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4186030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418E2C4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9" w15:restartNumberingAfterBreak="0">
    <w:nsid w:val="41C265E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41D8324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1" w15:restartNumberingAfterBreak="0">
    <w:nsid w:val="41E22C2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 w15:restartNumberingAfterBreak="0">
    <w:nsid w:val="41FB7E4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42920AC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 w15:restartNumberingAfterBreak="0">
    <w:nsid w:val="42CE093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 w15:restartNumberingAfterBreak="0">
    <w:nsid w:val="43321D0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 w15:restartNumberingAfterBreak="0">
    <w:nsid w:val="4370750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7" w15:restartNumberingAfterBreak="0">
    <w:nsid w:val="437939A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 w15:restartNumberingAfterBreak="0">
    <w:nsid w:val="43B835B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44B0572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 w15:restartNumberingAfterBreak="0">
    <w:nsid w:val="44ED7F0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45271C7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2" w15:restartNumberingAfterBreak="0">
    <w:nsid w:val="45B45F87"/>
    <w:multiLevelType w:val="hybridMultilevel"/>
    <w:tmpl w:val="41362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4608635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46172B6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4637771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46416F6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46C64CC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4760715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47EE4C6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0" w15:restartNumberingAfterBreak="0">
    <w:nsid w:val="484253E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 w15:restartNumberingAfterBreak="0">
    <w:nsid w:val="48B640A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48FA693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4903378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492E36A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49D2404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 w15:restartNumberingAfterBreak="0">
    <w:nsid w:val="4A3C174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 w15:restartNumberingAfterBreak="0">
    <w:nsid w:val="4B2A4A2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8" w15:restartNumberingAfterBreak="0">
    <w:nsid w:val="4B7224A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9" w15:restartNumberingAfterBreak="0">
    <w:nsid w:val="4B7467C8"/>
    <w:multiLevelType w:val="multilevel"/>
    <w:tmpl w:val="7E064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4C645ED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 w15:restartNumberingAfterBreak="0">
    <w:nsid w:val="4C96525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 w15:restartNumberingAfterBreak="0">
    <w:nsid w:val="4D016A9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 w15:restartNumberingAfterBreak="0">
    <w:nsid w:val="4D0751A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4D0D3DB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5" w15:restartNumberingAfterBreak="0">
    <w:nsid w:val="4D0E68C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 w15:restartNumberingAfterBreak="0">
    <w:nsid w:val="4D4F164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7" w15:restartNumberingAfterBreak="0">
    <w:nsid w:val="4D56232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4D62640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 w15:restartNumberingAfterBreak="0">
    <w:nsid w:val="4D921DF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 w15:restartNumberingAfterBreak="0">
    <w:nsid w:val="4E1A75B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 w15:restartNumberingAfterBreak="0">
    <w:nsid w:val="4F62266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501E64B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 w15:restartNumberingAfterBreak="0">
    <w:nsid w:val="510B533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 w15:restartNumberingAfterBreak="0">
    <w:nsid w:val="51241D0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 w15:restartNumberingAfterBreak="0">
    <w:nsid w:val="51BA0218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 w15:restartNumberingAfterBreak="0">
    <w:nsid w:val="51E04559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7" w15:restartNumberingAfterBreak="0">
    <w:nsid w:val="51E630AC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 w15:restartNumberingAfterBreak="0">
    <w:nsid w:val="5210779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9" w15:restartNumberingAfterBreak="0">
    <w:nsid w:val="52B3534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0" w15:restartNumberingAfterBreak="0">
    <w:nsid w:val="54516C3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1" w15:restartNumberingAfterBreak="0">
    <w:nsid w:val="54B745D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2" w15:restartNumberingAfterBreak="0">
    <w:nsid w:val="54CE3293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3" w15:restartNumberingAfterBreak="0">
    <w:nsid w:val="552076C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4" w15:restartNumberingAfterBreak="0">
    <w:nsid w:val="5535234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5" w15:restartNumberingAfterBreak="0">
    <w:nsid w:val="55487A3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 w15:restartNumberingAfterBreak="0">
    <w:nsid w:val="55573A0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 w15:restartNumberingAfterBreak="0">
    <w:nsid w:val="55F4433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8" w15:restartNumberingAfterBreak="0">
    <w:nsid w:val="567E5E3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 w15:restartNumberingAfterBreak="0">
    <w:nsid w:val="5693045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0" w15:restartNumberingAfterBreak="0">
    <w:nsid w:val="56BF2C9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1" w15:restartNumberingAfterBreak="0">
    <w:nsid w:val="56DC768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2" w15:restartNumberingAfterBreak="0">
    <w:nsid w:val="56FA049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3" w15:restartNumberingAfterBreak="0">
    <w:nsid w:val="57260A2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4" w15:restartNumberingAfterBreak="0">
    <w:nsid w:val="5729120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5" w15:restartNumberingAfterBreak="0">
    <w:nsid w:val="5767461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6" w15:restartNumberingAfterBreak="0">
    <w:nsid w:val="577C07E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7" w15:restartNumberingAfterBreak="0">
    <w:nsid w:val="57CA296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8" w15:restartNumberingAfterBreak="0">
    <w:nsid w:val="58A7396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9" w15:restartNumberingAfterBreak="0">
    <w:nsid w:val="5965390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0" w15:restartNumberingAfterBreak="0">
    <w:nsid w:val="59AB317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1" w15:restartNumberingAfterBreak="0">
    <w:nsid w:val="5A18186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2" w15:restartNumberingAfterBreak="0">
    <w:nsid w:val="5A4E3CD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3" w15:restartNumberingAfterBreak="0">
    <w:nsid w:val="5A9D13E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4" w15:restartNumberingAfterBreak="0">
    <w:nsid w:val="5A9F3D1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5" w15:restartNumberingAfterBreak="0">
    <w:nsid w:val="5AB800C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6" w15:restartNumberingAfterBreak="0">
    <w:nsid w:val="5ACF77F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7" w15:restartNumberingAfterBreak="0">
    <w:nsid w:val="5AD5601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8" w15:restartNumberingAfterBreak="0">
    <w:nsid w:val="5AE83D4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9" w15:restartNumberingAfterBreak="0">
    <w:nsid w:val="5B1E4B1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0" w15:restartNumberingAfterBreak="0">
    <w:nsid w:val="5B3F455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1" w15:restartNumberingAfterBreak="0">
    <w:nsid w:val="5B4778D9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2" w15:restartNumberingAfterBreak="0">
    <w:nsid w:val="5BE6558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3" w15:restartNumberingAfterBreak="0">
    <w:nsid w:val="5BF16A3A"/>
    <w:multiLevelType w:val="hybridMultilevel"/>
    <w:tmpl w:val="5D3C2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4" w15:restartNumberingAfterBreak="0">
    <w:nsid w:val="5C613C0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5" w15:restartNumberingAfterBreak="0">
    <w:nsid w:val="5CB253C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6" w15:restartNumberingAfterBreak="0">
    <w:nsid w:val="5D7B12BE"/>
    <w:multiLevelType w:val="hybridMultilevel"/>
    <w:tmpl w:val="716A7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7" w15:restartNumberingAfterBreak="0">
    <w:nsid w:val="5D9B53B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8" w15:restartNumberingAfterBreak="0">
    <w:nsid w:val="5DB11B6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9" w15:restartNumberingAfterBreak="0">
    <w:nsid w:val="5DC04E7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0" w15:restartNumberingAfterBreak="0">
    <w:nsid w:val="5DD04EB8"/>
    <w:multiLevelType w:val="hybridMultilevel"/>
    <w:tmpl w:val="521C766E"/>
    <w:lvl w:ilvl="0" w:tplc="ED6C08DC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1" w15:restartNumberingAfterBreak="0">
    <w:nsid w:val="5EB476C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2" w15:restartNumberingAfterBreak="0">
    <w:nsid w:val="5FE35F6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3" w15:restartNumberingAfterBreak="0">
    <w:nsid w:val="603774A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4" w15:restartNumberingAfterBreak="0">
    <w:nsid w:val="60590FD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5" w15:restartNumberingAfterBreak="0">
    <w:nsid w:val="606600A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6" w15:restartNumberingAfterBreak="0">
    <w:nsid w:val="6072502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7" w15:restartNumberingAfterBreak="0">
    <w:nsid w:val="608E60F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8" w15:restartNumberingAfterBreak="0">
    <w:nsid w:val="609171B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9" w15:restartNumberingAfterBreak="0">
    <w:nsid w:val="609E680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0" w15:restartNumberingAfterBreak="0">
    <w:nsid w:val="6103750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1" w15:restartNumberingAfterBreak="0">
    <w:nsid w:val="61385B6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2" w15:restartNumberingAfterBreak="0">
    <w:nsid w:val="61C3511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3" w15:restartNumberingAfterBreak="0">
    <w:nsid w:val="61C8781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4" w15:restartNumberingAfterBreak="0">
    <w:nsid w:val="622E515F"/>
    <w:multiLevelType w:val="multilevel"/>
    <w:tmpl w:val="CA8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623A135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6" w15:restartNumberingAfterBreak="0">
    <w:nsid w:val="62F22623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7" w15:restartNumberingAfterBreak="0">
    <w:nsid w:val="63741BD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8" w15:restartNumberingAfterBreak="0">
    <w:nsid w:val="637A0E7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9" w15:restartNumberingAfterBreak="0">
    <w:nsid w:val="639F1BC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0" w15:restartNumberingAfterBreak="0">
    <w:nsid w:val="63CC4F1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1" w15:restartNumberingAfterBreak="0">
    <w:nsid w:val="64572B1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2" w15:restartNumberingAfterBreak="0">
    <w:nsid w:val="64931B4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3" w15:restartNumberingAfterBreak="0">
    <w:nsid w:val="650B366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4" w15:restartNumberingAfterBreak="0">
    <w:nsid w:val="6552533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5" w15:restartNumberingAfterBreak="0">
    <w:nsid w:val="65A95B6A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6" w15:restartNumberingAfterBreak="0">
    <w:nsid w:val="65F65855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7" w15:restartNumberingAfterBreak="0">
    <w:nsid w:val="65F76F92"/>
    <w:multiLevelType w:val="hybridMultilevel"/>
    <w:tmpl w:val="F0E409A4"/>
    <w:lvl w:ilvl="0" w:tplc="D5BAF7A4">
      <w:start w:val="1"/>
      <w:numFmt w:val="decimal"/>
      <w:lvlText w:val="%1."/>
      <w:lvlJc w:val="left"/>
      <w:pPr>
        <w:ind w:left="51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36" w:hanging="360"/>
      </w:pPr>
    </w:lvl>
    <w:lvl w:ilvl="2" w:tplc="3809001B" w:tentative="1">
      <w:start w:val="1"/>
      <w:numFmt w:val="lowerRoman"/>
      <w:lvlText w:val="%3."/>
      <w:lvlJc w:val="right"/>
      <w:pPr>
        <w:ind w:left="1956" w:hanging="180"/>
      </w:pPr>
    </w:lvl>
    <w:lvl w:ilvl="3" w:tplc="3809000F" w:tentative="1">
      <w:start w:val="1"/>
      <w:numFmt w:val="decimal"/>
      <w:lvlText w:val="%4."/>
      <w:lvlJc w:val="left"/>
      <w:pPr>
        <w:ind w:left="2676" w:hanging="360"/>
      </w:pPr>
    </w:lvl>
    <w:lvl w:ilvl="4" w:tplc="38090019" w:tentative="1">
      <w:start w:val="1"/>
      <w:numFmt w:val="lowerLetter"/>
      <w:lvlText w:val="%5."/>
      <w:lvlJc w:val="left"/>
      <w:pPr>
        <w:ind w:left="3396" w:hanging="360"/>
      </w:pPr>
    </w:lvl>
    <w:lvl w:ilvl="5" w:tplc="3809001B" w:tentative="1">
      <w:start w:val="1"/>
      <w:numFmt w:val="lowerRoman"/>
      <w:lvlText w:val="%6."/>
      <w:lvlJc w:val="right"/>
      <w:pPr>
        <w:ind w:left="4116" w:hanging="180"/>
      </w:pPr>
    </w:lvl>
    <w:lvl w:ilvl="6" w:tplc="3809000F" w:tentative="1">
      <w:start w:val="1"/>
      <w:numFmt w:val="decimal"/>
      <w:lvlText w:val="%7."/>
      <w:lvlJc w:val="left"/>
      <w:pPr>
        <w:ind w:left="4836" w:hanging="360"/>
      </w:pPr>
    </w:lvl>
    <w:lvl w:ilvl="7" w:tplc="38090019" w:tentative="1">
      <w:start w:val="1"/>
      <w:numFmt w:val="lowerLetter"/>
      <w:lvlText w:val="%8."/>
      <w:lvlJc w:val="left"/>
      <w:pPr>
        <w:ind w:left="5556" w:hanging="360"/>
      </w:pPr>
    </w:lvl>
    <w:lvl w:ilvl="8" w:tplc="3809001B" w:tentative="1">
      <w:start w:val="1"/>
      <w:numFmt w:val="lowerRoman"/>
      <w:lvlText w:val="%9."/>
      <w:lvlJc w:val="right"/>
      <w:pPr>
        <w:ind w:left="6276" w:hanging="180"/>
      </w:pPr>
    </w:lvl>
  </w:abstractNum>
  <w:abstractNum w:abstractNumId="338" w15:restartNumberingAfterBreak="0">
    <w:nsid w:val="66592ED9"/>
    <w:multiLevelType w:val="hybridMultilevel"/>
    <w:tmpl w:val="D4742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9" w15:restartNumberingAfterBreak="0">
    <w:nsid w:val="66D96AD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0" w15:restartNumberingAfterBreak="0">
    <w:nsid w:val="66DA7CB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1" w15:restartNumberingAfterBreak="0">
    <w:nsid w:val="67ED4F1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2" w15:restartNumberingAfterBreak="0">
    <w:nsid w:val="67FB650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3" w15:restartNumberingAfterBreak="0">
    <w:nsid w:val="687A537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4" w15:restartNumberingAfterBreak="0">
    <w:nsid w:val="693845C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5" w15:restartNumberingAfterBreak="0">
    <w:nsid w:val="6995487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6" w15:restartNumberingAfterBreak="0">
    <w:nsid w:val="69AE171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7" w15:restartNumberingAfterBreak="0">
    <w:nsid w:val="6A1E3EA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8" w15:restartNumberingAfterBreak="0">
    <w:nsid w:val="6A42356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9" w15:restartNumberingAfterBreak="0">
    <w:nsid w:val="6A730F1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0" w15:restartNumberingAfterBreak="0">
    <w:nsid w:val="6ABF736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1" w15:restartNumberingAfterBreak="0">
    <w:nsid w:val="6AC842E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2" w15:restartNumberingAfterBreak="0">
    <w:nsid w:val="6B80675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3" w15:restartNumberingAfterBreak="0">
    <w:nsid w:val="6D674D0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4" w15:restartNumberingAfterBreak="0">
    <w:nsid w:val="6D860BE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5" w15:restartNumberingAfterBreak="0">
    <w:nsid w:val="6DAA621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6" w15:restartNumberingAfterBreak="0">
    <w:nsid w:val="6DB3336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7" w15:restartNumberingAfterBreak="0">
    <w:nsid w:val="6DF8246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8" w15:restartNumberingAfterBreak="0">
    <w:nsid w:val="6E17289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9" w15:restartNumberingAfterBreak="0">
    <w:nsid w:val="6E2F4ECC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0" w15:restartNumberingAfterBreak="0">
    <w:nsid w:val="6E8116A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1" w15:restartNumberingAfterBreak="0">
    <w:nsid w:val="6F64218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2" w15:restartNumberingAfterBreak="0">
    <w:nsid w:val="6F86319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3" w15:restartNumberingAfterBreak="0">
    <w:nsid w:val="6F9860D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4" w15:restartNumberingAfterBreak="0">
    <w:nsid w:val="6FAA1D43"/>
    <w:multiLevelType w:val="hybridMultilevel"/>
    <w:tmpl w:val="ACD4D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5" w15:restartNumberingAfterBreak="0">
    <w:nsid w:val="6FB83F3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6" w15:restartNumberingAfterBreak="0">
    <w:nsid w:val="6FC5353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7" w15:restartNumberingAfterBreak="0">
    <w:nsid w:val="6FCB0368"/>
    <w:multiLevelType w:val="hybridMultilevel"/>
    <w:tmpl w:val="5D3C2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8" w15:restartNumberingAfterBreak="0">
    <w:nsid w:val="6FD173B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9" w15:restartNumberingAfterBreak="0">
    <w:nsid w:val="70012865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0" w15:restartNumberingAfterBreak="0">
    <w:nsid w:val="7079211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1" w15:restartNumberingAfterBreak="0">
    <w:nsid w:val="70B807BF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2" w15:restartNumberingAfterBreak="0">
    <w:nsid w:val="70E3780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3" w15:restartNumberingAfterBreak="0">
    <w:nsid w:val="70EE1F8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4" w15:restartNumberingAfterBreak="0">
    <w:nsid w:val="712152E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5" w15:restartNumberingAfterBreak="0">
    <w:nsid w:val="714B23F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6" w15:restartNumberingAfterBreak="0">
    <w:nsid w:val="718E33E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7" w15:restartNumberingAfterBreak="0">
    <w:nsid w:val="71910D6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8" w15:restartNumberingAfterBreak="0">
    <w:nsid w:val="71BF748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9" w15:restartNumberingAfterBreak="0">
    <w:nsid w:val="71FD4227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0" w15:restartNumberingAfterBreak="0">
    <w:nsid w:val="727D77D2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1" w15:restartNumberingAfterBreak="0">
    <w:nsid w:val="72841277"/>
    <w:multiLevelType w:val="hybridMultilevel"/>
    <w:tmpl w:val="F5B82B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2" w15:restartNumberingAfterBreak="0">
    <w:nsid w:val="72A60FF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3" w15:restartNumberingAfterBreak="0">
    <w:nsid w:val="72B557BB"/>
    <w:multiLevelType w:val="hybridMultilevel"/>
    <w:tmpl w:val="E826B9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4" w15:restartNumberingAfterBreak="0">
    <w:nsid w:val="72F041E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5" w15:restartNumberingAfterBreak="0">
    <w:nsid w:val="72F1511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6" w15:restartNumberingAfterBreak="0">
    <w:nsid w:val="736966A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7" w15:restartNumberingAfterBreak="0">
    <w:nsid w:val="737A648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8" w15:restartNumberingAfterBreak="0">
    <w:nsid w:val="73CB148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9" w15:restartNumberingAfterBreak="0">
    <w:nsid w:val="744424E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0" w15:restartNumberingAfterBreak="0">
    <w:nsid w:val="74786E9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1" w15:restartNumberingAfterBreak="0">
    <w:nsid w:val="74A063F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2" w15:restartNumberingAfterBreak="0">
    <w:nsid w:val="74E82D5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3" w15:restartNumberingAfterBreak="0">
    <w:nsid w:val="75451A7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4" w15:restartNumberingAfterBreak="0">
    <w:nsid w:val="7567334A"/>
    <w:multiLevelType w:val="hybridMultilevel"/>
    <w:tmpl w:val="8A22B0E0"/>
    <w:lvl w:ilvl="0" w:tplc="FC76BDF4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5" w15:restartNumberingAfterBreak="0">
    <w:nsid w:val="76624C93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6" w15:restartNumberingAfterBreak="0">
    <w:nsid w:val="7687712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7" w15:restartNumberingAfterBreak="0">
    <w:nsid w:val="76B1287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8" w15:restartNumberingAfterBreak="0">
    <w:nsid w:val="76F014AB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9" w15:restartNumberingAfterBreak="0">
    <w:nsid w:val="774B376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0" w15:restartNumberingAfterBreak="0">
    <w:nsid w:val="774D238D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1" w15:restartNumberingAfterBreak="0">
    <w:nsid w:val="77526814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2" w15:restartNumberingAfterBreak="0">
    <w:nsid w:val="77536C6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3" w15:restartNumberingAfterBreak="0">
    <w:nsid w:val="77704C1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4" w15:restartNumberingAfterBreak="0">
    <w:nsid w:val="778568E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5" w15:restartNumberingAfterBreak="0">
    <w:nsid w:val="77B22D45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6" w15:restartNumberingAfterBreak="0">
    <w:nsid w:val="78133F6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7" w15:restartNumberingAfterBreak="0">
    <w:nsid w:val="78232CA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8" w15:restartNumberingAfterBreak="0">
    <w:nsid w:val="78256887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9" w15:restartNumberingAfterBreak="0">
    <w:nsid w:val="78830211"/>
    <w:multiLevelType w:val="hybridMultilevel"/>
    <w:tmpl w:val="71A8A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0" w15:restartNumberingAfterBreak="0">
    <w:nsid w:val="78A8260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1" w15:restartNumberingAfterBreak="0">
    <w:nsid w:val="78BF7AB9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2" w15:restartNumberingAfterBreak="0">
    <w:nsid w:val="799528A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3" w15:restartNumberingAfterBreak="0">
    <w:nsid w:val="79A512B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4" w15:restartNumberingAfterBreak="0">
    <w:nsid w:val="79B562B6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5" w15:restartNumberingAfterBreak="0">
    <w:nsid w:val="7A52673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6" w15:restartNumberingAfterBreak="0">
    <w:nsid w:val="7A607D03"/>
    <w:multiLevelType w:val="hybridMultilevel"/>
    <w:tmpl w:val="5D3C2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7" w15:restartNumberingAfterBreak="0">
    <w:nsid w:val="7AA71A7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8" w15:restartNumberingAfterBreak="0">
    <w:nsid w:val="7AA9018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9" w15:restartNumberingAfterBreak="0">
    <w:nsid w:val="7AC356F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0" w15:restartNumberingAfterBreak="0">
    <w:nsid w:val="7ACF1B91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1" w15:restartNumberingAfterBreak="0">
    <w:nsid w:val="7B70397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2" w15:restartNumberingAfterBreak="0">
    <w:nsid w:val="7BEA038E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3" w15:restartNumberingAfterBreak="0">
    <w:nsid w:val="7C080CB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4" w15:restartNumberingAfterBreak="0">
    <w:nsid w:val="7D6B370C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5" w15:restartNumberingAfterBreak="0">
    <w:nsid w:val="7DF03A2F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6" w15:restartNumberingAfterBreak="0">
    <w:nsid w:val="7F217298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7" w15:restartNumberingAfterBreak="0">
    <w:nsid w:val="7F5242F0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8" w15:restartNumberingAfterBreak="0">
    <w:nsid w:val="7F6D51BA"/>
    <w:multiLevelType w:val="hybridMultilevel"/>
    <w:tmpl w:val="DAD0E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8387436">
    <w:abstractNumId w:val="199"/>
  </w:num>
  <w:num w:numId="2" w16cid:durableId="1794056269">
    <w:abstractNumId w:val="114"/>
  </w:num>
  <w:num w:numId="3" w16cid:durableId="1369915145">
    <w:abstractNumId w:val="130"/>
  </w:num>
  <w:num w:numId="4" w16cid:durableId="609162607">
    <w:abstractNumId w:val="105"/>
  </w:num>
  <w:num w:numId="5" w16cid:durableId="1179002537">
    <w:abstractNumId w:val="100"/>
  </w:num>
  <w:num w:numId="6" w16cid:durableId="967128074">
    <w:abstractNumId w:val="229"/>
  </w:num>
  <w:num w:numId="7" w16cid:durableId="254901034">
    <w:abstractNumId w:val="225"/>
  </w:num>
  <w:num w:numId="8" w16cid:durableId="1881241457">
    <w:abstractNumId w:val="424"/>
  </w:num>
  <w:num w:numId="9" w16cid:durableId="1763800460">
    <w:abstractNumId w:val="163"/>
  </w:num>
  <w:num w:numId="10" w16cid:durableId="2129544351">
    <w:abstractNumId w:val="395"/>
  </w:num>
  <w:num w:numId="11" w16cid:durableId="402797730">
    <w:abstractNumId w:val="191"/>
  </w:num>
  <w:num w:numId="12" w16cid:durableId="1069183942">
    <w:abstractNumId w:val="257"/>
  </w:num>
  <w:num w:numId="13" w16cid:durableId="1321538840">
    <w:abstractNumId w:val="346"/>
  </w:num>
  <w:num w:numId="14" w16cid:durableId="1762330386">
    <w:abstractNumId w:val="177"/>
  </w:num>
  <w:num w:numId="15" w16cid:durableId="253250099">
    <w:abstractNumId w:val="198"/>
  </w:num>
  <w:num w:numId="16" w16cid:durableId="1012413452">
    <w:abstractNumId w:val="6"/>
  </w:num>
  <w:num w:numId="17" w16cid:durableId="526330467">
    <w:abstractNumId w:val="263"/>
  </w:num>
  <w:num w:numId="18" w16cid:durableId="1783719020">
    <w:abstractNumId w:val="0"/>
  </w:num>
  <w:num w:numId="19" w16cid:durableId="659626782">
    <w:abstractNumId w:val="203"/>
  </w:num>
  <w:num w:numId="20" w16cid:durableId="630980625">
    <w:abstractNumId w:val="260"/>
  </w:num>
  <w:num w:numId="21" w16cid:durableId="1161116644">
    <w:abstractNumId w:val="277"/>
  </w:num>
  <w:num w:numId="22" w16cid:durableId="914313877">
    <w:abstractNumId w:val="221"/>
  </w:num>
  <w:num w:numId="23" w16cid:durableId="1412853238">
    <w:abstractNumId w:val="394"/>
  </w:num>
  <w:num w:numId="24" w16cid:durableId="633951898">
    <w:abstractNumId w:val="355"/>
  </w:num>
  <w:num w:numId="25" w16cid:durableId="1459294308">
    <w:abstractNumId w:val="290"/>
  </w:num>
  <w:num w:numId="26" w16cid:durableId="838886275">
    <w:abstractNumId w:val="15"/>
  </w:num>
  <w:num w:numId="27" w16cid:durableId="691692414">
    <w:abstractNumId w:val="152"/>
  </w:num>
  <w:num w:numId="28" w16cid:durableId="1175339809">
    <w:abstractNumId w:val="342"/>
  </w:num>
  <w:num w:numId="29" w16cid:durableId="1403797187">
    <w:abstractNumId w:val="258"/>
  </w:num>
  <w:num w:numId="30" w16cid:durableId="399254928">
    <w:abstractNumId w:val="92"/>
  </w:num>
  <w:num w:numId="31" w16cid:durableId="381561390">
    <w:abstractNumId w:val="270"/>
  </w:num>
  <w:num w:numId="32" w16cid:durableId="99225959">
    <w:abstractNumId w:val="311"/>
  </w:num>
  <w:num w:numId="33" w16cid:durableId="1782870955">
    <w:abstractNumId w:val="41"/>
  </w:num>
  <w:num w:numId="34" w16cid:durableId="287666920">
    <w:abstractNumId w:val="44"/>
  </w:num>
  <w:num w:numId="35" w16cid:durableId="132187112">
    <w:abstractNumId w:val="212"/>
  </w:num>
  <w:num w:numId="36" w16cid:durableId="961497251">
    <w:abstractNumId w:val="381"/>
  </w:num>
  <w:num w:numId="37" w16cid:durableId="961806765">
    <w:abstractNumId w:val="407"/>
  </w:num>
  <w:num w:numId="38" w16cid:durableId="925773808">
    <w:abstractNumId w:val="123"/>
  </w:num>
  <w:num w:numId="39" w16cid:durableId="1476410992">
    <w:abstractNumId w:val="155"/>
  </w:num>
  <w:num w:numId="40" w16cid:durableId="1300498366">
    <w:abstractNumId w:val="17"/>
  </w:num>
  <w:num w:numId="41" w16cid:durableId="418254243">
    <w:abstractNumId w:val="112"/>
  </w:num>
  <w:num w:numId="42" w16cid:durableId="64378238">
    <w:abstractNumId w:val="300"/>
  </w:num>
  <w:num w:numId="43" w16cid:durableId="1933464858">
    <w:abstractNumId w:val="166"/>
  </w:num>
  <w:num w:numId="44" w16cid:durableId="366108892">
    <w:abstractNumId w:val="64"/>
  </w:num>
  <w:num w:numId="45" w16cid:durableId="2050756497">
    <w:abstractNumId w:val="318"/>
  </w:num>
  <w:num w:numId="46" w16cid:durableId="1966740079">
    <w:abstractNumId w:val="353"/>
  </w:num>
  <w:num w:numId="47" w16cid:durableId="1045717094">
    <w:abstractNumId w:val="383"/>
  </w:num>
  <w:num w:numId="48" w16cid:durableId="134880077">
    <w:abstractNumId w:val="185"/>
  </w:num>
  <w:num w:numId="49" w16cid:durableId="1717123359">
    <w:abstractNumId w:val="248"/>
  </w:num>
  <w:num w:numId="50" w16cid:durableId="1986817189">
    <w:abstractNumId w:val="94"/>
  </w:num>
  <w:num w:numId="51" w16cid:durableId="1664621015">
    <w:abstractNumId w:val="363"/>
  </w:num>
  <w:num w:numId="52" w16cid:durableId="2063744389">
    <w:abstractNumId w:val="40"/>
  </w:num>
  <w:num w:numId="53" w16cid:durableId="1947274962">
    <w:abstractNumId w:val="320"/>
  </w:num>
  <w:num w:numId="54" w16cid:durableId="2090926429">
    <w:abstractNumId w:val="21"/>
  </w:num>
  <w:num w:numId="55" w16cid:durableId="482358145">
    <w:abstractNumId w:val="236"/>
  </w:num>
  <w:num w:numId="56" w16cid:durableId="1406345061">
    <w:abstractNumId w:val="85"/>
  </w:num>
  <w:num w:numId="57" w16cid:durableId="458647704">
    <w:abstractNumId w:val="39"/>
  </w:num>
  <w:num w:numId="58" w16cid:durableId="1674338862">
    <w:abstractNumId w:val="396"/>
  </w:num>
  <w:num w:numId="59" w16cid:durableId="298923999">
    <w:abstractNumId w:val="279"/>
  </w:num>
  <w:num w:numId="60" w16cid:durableId="1684473405">
    <w:abstractNumId w:val="140"/>
  </w:num>
  <w:num w:numId="61" w16cid:durableId="519709292">
    <w:abstractNumId w:val="149"/>
  </w:num>
  <w:num w:numId="62" w16cid:durableId="1847400372">
    <w:abstractNumId w:val="49"/>
  </w:num>
  <w:num w:numId="63" w16cid:durableId="317655893">
    <w:abstractNumId w:val="86"/>
  </w:num>
  <w:num w:numId="64" w16cid:durableId="617877036">
    <w:abstractNumId w:val="16"/>
  </w:num>
  <w:num w:numId="65" w16cid:durableId="1328291134">
    <w:abstractNumId w:val="58"/>
  </w:num>
  <w:num w:numId="66" w16cid:durableId="1230120325">
    <w:abstractNumId w:val="309"/>
  </w:num>
  <w:num w:numId="67" w16cid:durableId="967978711">
    <w:abstractNumId w:val="306"/>
  </w:num>
  <w:num w:numId="68" w16cid:durableId="1085881692">
    <w:abstractNumId w:val="417"/>
  </w:num>
  <w:num w:numId="69" w16cid:durableId="933199522">
    <w:abstractNumId w:val="224"/>
  </w:num>
  <w:num w:numId="70" w16cid:durableId="325523669">
    <w:abstractNumId w:val="251"/>
  </w:num>
  <w:num w:numId="71" w16cid:durableId="2109932220">
    <w:abstractNumId w:val="319"/>
  </w:num>
  <w:num w:numId="72" w16cid:durableId="835613816">
    <w:abstractNumId w:val="243"/>
  </w:num>
  <w:num w:numId="73" w16cid:durableId="1346245194">
    <w:abstractNumId w:val="12"/>
  </w:num>
  <w:num w:numId="74" w16cid:durableId="501045812">
    <w:abstractNumId w:val="192"/>
  </w:num>
  <w:num w:numId="75" w16cid:durableId="941491422">
    <w:abstractNumId w:val="167"/>
  </w:num>
  <w:num w:numId="76" w16cid:durableId="1062100642">
    <w:abstractNumId w:val="360"/>
  </w:num>
  <w:num w:numId="77" w16cid:durableId="1016421412">
    <w:abstractNumId w:val="235"/>
  </w:num>
  <w:num w:numId="78" w16cid:durableId="1381632177">
    <w:abstractNumId w:val="14"/>
  </w:num>
  <w:num w:numId="79" w16cid:durableId="1950426536">
    <w:abstractNumId w:val="70"/>
  </w:num>
  <w:num w:numId="80" w16cid:durableId="1841508767">
    <w:abstractNumId w:val="186"/>
  </w:num>
  <w:num w:numId="81" w16cid:durableId="644626682">
    <w:abstractNumId w:val="284"/>
  </w:num>
  <w:num w:numId="82" w16cid:durableId="1061555909">
    <w:abstractNumId w:val="190"/>
  </w:num>
  <w:num w:numId="83" w16cid:durableId="511653963">
    <w:abstractNumId w:val="308"/>
  </w:num>
  <w:num w:numId="84" w16cid:durableId="399443402">
    <w:abstractNumId w:val="269"/>
  </w:num>
  <w:num w:numId="85" w16cid:durableId="1634095542">
    <w:abstractNumId w:val="134"/>
  </w:num>
  <w:num w:numId="86" w16cid:durableId="1897548758">
    <w:abstractNumId w:val="118"/>
  </w:num>
  <w:num w:numId="87" w16cid:durableId="1283421138">
    <w:abstractNumId w:val="108"/>
  </w:num>
  <w:num w:numId="88" w16cid:durableId="1739670755">
    <w:abstractNumId w:val="93"/>
  </w:num>
  <w:num w:numId="89" w16cid:durableId="938945838">
    <w:abstractNumId w:val="128"/>
  </w:num>
  <w:num w:numId="90" w16cid:durableId="1784422655">
    <w:abstractNumId w:val="420"/>
  </w:num>
  <w:num w:numId="91" w16cid:durableId="1406151064">
    <w:abstractNumId w:val="423"/>
  </w:num>
  <w:num w:numId="92" w16cid:durableId="399251226">
    <w:abstractNumId w:val="220"/>
  </w:num>
  <w:num w:numId="93" w16cid:durableId="1008556938">
    <w:abstractNumId w:val="376"/>
  </w:num>
  <w:num w:numId="94" w16cid:durableId="1031540211">
    <w:abstractNumId w:val="56"/>
  </w:num>
  <w:num w:numId="95" w16cid:durableId="567032055">
    <w:abstractNumId w:val="419"/>
  </w:num>
  <w:num w:numId="96" w16cid:durableId="1903831791">
    <w:abstractNumId w:val="209"/>
  </w:num>
  <w:num w:numId="97" w16cid:durableId="1862892351">
    <w:abstractNumId w:val="341"/>
  </w:num>
  <w:num w:numId="98" w16cid:durableId="356661673">
    <w:abstractNumId w:val="273"/>
  </w:num>
  <w:num w:numId="99" w16cid:durableId="102307450">
    <w:abstractNumId w:val="389"/>
  </w:num>
  <w:num w:numId="100" w16cid:durableId="1530409955">
    <w:abstractNumId w:val="75"/>
  </w:num>
  <w:num w:numId="101" w16cid:durableId="1978490792">
    <w:abstractNumId w:val="393"/>
  </w:num>
  <w:num w:numId="102" w16cid:durableId="1196698960">
    <w:abstractNumId w:val="97"/>
  </w:num>
  <w:num w:numId="103" w16cid:durableId="784736100">
    <w:abstractNumId w:val="193"/>
  </w:num>
  <w:num w:numId="104" w16cid:durableId="1726953596">
    <w:abstractNumId w:val="392"/>
  </w:num>
  <w:num w:numId="105" w16cid:durableId="449275927">
    <w:abstractNumId w:val="37"/>
  </w:num>
  <w:num w:numId="106" w16cid:durableId="2065374134">
    <w:abstractNumId w:val="11"/>
  </w:num>
  <w:num w:numId="107" w16cid:durableId="8994024">
    <w:abstractNumId w:val="384"/>
  </w:num>
  <w:num w:numId="108" w16cid:durableId="318996256">
    <w:abstractNumId w:val="160"/>
  </w:num>
  <w:num w:numId="109" w16cid:durableId="1455635645">
    <w:abstractNumId w:val="104"/>
  </w:num>
  <w:num w:numId="110" w16cid:durableId="476842187">
    <w:abstractNumId w:val="115"/>
  </w:num>
  <w:num w:numId="111" w16cid:durableId="2069721686">
    <w:abstractNumId w:val="113"/>
  </w:num>
  <w:num w:numId="112" w16cid:durableId="1286542769">
    <w:abstractNumId w:val="387"/>
  </w:num>
  <w:num w:numId="113" w16cid:durableId="1586767244">
    <w:abstractNumId w:val="57"/>
  </w:num>
  <w:num w:numId="114" w16cid:durableId="720784651">
    <w:abstractNumId w:val="87"/>
  </w:num>
  <w:num w:numId="115" w16cid:durableId="434180062">
    <w:abstractNumId w:val="34"/>
  </w:num>
  <w:num w:numId="116" w16cid:durableId="434909007">
    <w:abstractNumId w:val="246"/>
  </w:num>
  <w:num w:numId="117" w16cid:durableId="464085652">
    <w:abstractNumId w:val="109"/>
  </w:num>
  <w:num w:numId="118" w16cid:durableId="2070959576">
    <w:abstractNumId w:val="323"/>
  </w:num>
  <w:num w:numId="119" w16cid:durableId="110058542">
    <w:abstractNumId w:val="278"/>
  </w:num>
  <w:num w:numId="120" w16cid:durableId="2055159077">
    <w:abstractNumId w:val="406"/>
  </w:num>
  <w:num w:numId="121" w16cid:durableId="595477074">
    <w:abstractNumId w:val="330"/>
  </w:num>
  <w:num w:numId="122" w16cid:durableId="1726367627">
    <w:abstractNumId w:val="59"/>
  </w:num>
  <w:num w:numId="123" w16cid:durableId="501627058">
    <w:abstractNumId w:val="250"/>
  </w:num>
  <w:num w:numId="124" w16cid:durableId="1265188853">
    <w:abstractNumId w:val="158"/>
  </w:num>
  <w:num w:numId="125" w16cid:durableId="1368288776">
    <w:abstractNumId w:val="126"/>
  </w:num>
  <w:num w:numId="126" w16cid:durableId="1283999083">
    <w:abstractNumId w:val="312"/>
  </w:num>
  <w:num w:numId="127" w16cid:durableId="1859810399">
    <w:abstractNumId w:val="304"/>
  </w:num>
  <w:num w:numId="128" w16cid:durableId="2057123331">
    <w:abstractNumId w:val="99"/>
  </w:num>
  <w:num w:numId="129" w16cid:durableId="1595165363">
    <w:abstractNumId w:val="416"/>
  </w:num>
  <w:num w:numId="130" w16cid:durableId="928074710">
    <w:abstractNumId w:val="131"/>
  </w:num>
  <w:num w:numId="131" w16cid:durableId="585847798">
    <w:abstractNumId w:val="139"/>
  </w:num>
  <w:num w:numId="132" w16cid:durableId="406419027">
    <w:abstractNumId w:val="146"/>
  </w:num>
  <w:num w:numId="133" w16cid:durableId="1899853314">
    <w:abstractNumId w:val="368"/>
  </w:num>
  <w:num w:numId="134" w16cid:durableId="1359741863">
    <w:abstractNumId w:val="256"/>
  </w:num>
  <w:num w:numId="135" w16cid:durableId="574973476">
    <w:abstractNumId w:val="200"/>
  </w:num>
  <w:num w:numId="136" w16cid:durableId="628753174">
    <w:abstractNumId w:val="183"/>
  </w:num>
  <w:num w:numId="137" w16cid:durableId="904995418">
    <w:abstractNumId w:val="367"/>
  </w:num>
  <w:num w:numId="138" w16cid:durableId="749428944">
    <w:abstractNumId w:val="82"/>
  </w:num>
  <w:num w:numId="139" w16cid:durableId="127208534">
    <w:abstractNumId w:val="73"/>
  </w:num>
  <w:num w:numId="140" w16cid:durableId="384262084">
    <w:abstractNumId w:val="143"/>
  </w:num>
  <w:num w:numId="141" w16cid:durableId="683244707">
    <w:abstractNumId w:val="154"/>
  </w:num>
  <w:num w:numId="142" w16cid:durableId="194584838">
    <w:abstractNumId w:val="303"/>
  </w:num>
  <w:num w:numId="143" w16cid:durableId="628432921">
    <w:abstractNumId w:val="101"/>
  </w:num>
  <w:num w:numId="144" w16cid:durableId="1736469742">
    <w:abstractNumId w:val="5"/>
  </w:num>
  <w:num w:numId="145" w16cid:durableId="1168322772">
    <w:abstractNumId w:val="244"/>
  </w:num>
  <w:num w:numId="146" w16cid:durableId="878275615">
    <w:abstractNumId w:val="351"/>
  </w:num>
  <w:num w:numId="147" w16cid:durableId="2064450710">
    <w:abstractNumId w:val="378"/>
  </w:num>
  <w:num w:numId="148" w16cid:durableId="1628311111">
    <w:abstractNumId w:val="151"/>
  </w:num>
  <w:num w:numId="149" w16cid:durableId="217937264">
    <w:abstractNumId w:val="275"/>
  </w:num>
  <w:num w:numId="150" w16cid:durableId="2024085471">
    <w:abstractNumId w:val="188"/>
  </w:num>
  <w:num w:numId="151" w16cid:durableId="1427388297">
    <w:abstractNumId w:val="20"/>
  </w:num>
  <w:num w:numId="152" w16cid:durableId="1411736347">
    <w:abstractNumId w:val="129"/>
  </w:num>
  <w:num w:numId="153" w16cid:durableId="749811116">
    <w:abstractNumId w:val="280"/>
  </w:num>
  <w:num w:numId="154" w16cid:durableId="129565082">
    <w:abstractNumId w:val="76"/>
  </w:num>
  <w:num w:numId="155" w16cid:durableId="343091580">
    <w:abstractNumId w:val="402"/>
  </w:num>
  <w:num w:numId="156" w16cid:durableId="1841002923">
    <w:abstractNumId w:val="227"/>
  </w:num>
  <w:num w:numId="157" w16cid:durableId="587354006">
    <w:abstractNumId w:val="298"/>
  </w:num>
  <w:num w:numId="158" w16cid:durableId="273951056">
    <w:abstractNumId w:val="254"/>
  </w:num>
  <w:num w:numId="159" w16cid:durableId="1812744590">
    <w:abstractNumId w:val="84"/>
  </w:num>
  <w:num w:numId="160" w16cid:durableId="258103282">
    <w:abstractNumId w:val="215"/>
  </w:num>
  <w:num w:numId="161" w16cid:durableId="1435324770">
    <w:abstractNumId w:val="79"/>
  </w:num>
  <w:num w:numId="162" w16cid:durableId="492765737">
    <w:abstractNumId w:val="107"/>
  </w:num>
  <w:num w:numId="163" w16cid:durableId="1755664516">
    <w:abstractNumId w:val="18"/>
  </w:num>
  <w:num w:numId="164" w16cid:durableId="1528718908">
    <w:abstractNumId w:val="110"/>
  </w:num>
  <w:num w:numId="165" w16cid:durableId="1241674764">
    <w:abstractNumId w:val="136"/>
  </w:num>
  <w:num w:numId="166" w16cid:durableId="1400716298">
    <w:abstractNumId w:val="338"/>
  </w:num>
  <w:num w:numId="167" w16cid:durableId="1603688652">
    <w:abstractNumId w:val="88"/>
  </w:num>
  <w:num w:numId="168" w16cid:durableId="569466601">
    <w:abstractNumId w:val="176"/>
  </w:num>
  <w:num w:numId="169" w16cid:durableId="1953979545">
    <w:abstractNumId w:val="145"/>
  </w:num>
  <w:num w:numId="170" w16cid:durableId="157960379">
    <w:abstractNumId w:val="125"/>
  </w:num>
  <w:num w:numId="171" w16cid:durableId="1897889644">
    <w:abstractNumId w:val="78"/>
  </w:num>
  <w:num w:numId="172" w16cid:durableId="111824803">
    <w:abstractNumId w:val="421"/>
  </w:num>
  <w:num w:numId="173" w16cid:durableId="138310046">
    <w:abstractNumId w:val="401"/>
  </w:num>
  <w:num w:numId="174" w16cid:durableId="2004117763">
    <w:abstractNumId w:val="142"/>
  </w:num>
  <w:num w:numId="175" w16cid:durableId="1814175645">
    <w:abstractNumId w:val="159"/>
  </w:num>
  <w:num w:numId="176" w16cid:durableId="1158689252">
    <w:abstractNumId w:val="210"/>
  </w:num>
  <w:num w:numId="177" w16cid:durableId="280191275">
    <w:abstractNumId w:val="264"/>
  </w:num>
  <w:num w:numId="178" w16cid:durableId="1874878526">
    <w:abstractNumId w:val="302"/>
  </w:num>
  <w:num w:numId="179" w16cid:durableId="61758960">
    <w:abstractNumId w:val="239"/>
  </w:num>
  <w:num w:numId="180" w16cid:durableId="1557429697">
    <w:abstractNumId w:val="181"/>
  </w:num>
  <w:num w:numId="181" w16cid:durableId="809858980">
    <w:abstractNumId w:val="148"/>
  </w:num>
  <w:num w:numId="182" w16cid:durableId="1568106640">
    <w:abstractNumId w:val="385"/>
  </w:num>
  <w:num w:numId="183" w16cid:durableId="1977644434">
    <w:abstractNumId w:val="415"/>
  </w:num>
  <w:num w:numId="184" w16cid:durableId="555506079">
    <w:abstractNumId w:val="410"/>
  </w:num>
  <w:num w:numId="185" w16cid:durableId="780535394">
    <w:abstractNumId w:val="25"/>
  </w:num>
  <w:num w:numId="186" w16cid:durableId="1865315759">
    <w:abstractNumId w:val="9"/>
  </w:num>
  <w:num w:numId="187" w16cid:durableId="261107522">
    <w:abstractNumId w:val="71"/>
  </w:num>
  <w:num w:numId="188" w16cid:durableId="1272321244">
    <w:abstractNumId w:val="119"/>
  </w:num>
  <w:num w:numId="189" w16cid:durableId="2017229076">
    <w:abstractNumId w:val="29"/>
  </w:num>
  <w:num w:numId="190" w16cid:durableId="2091002296">
    <w:abstractNumId w:val="52"/>
  </w:num>
  <w:num w:numId="191" w16cid:durableId="1672025727">
    <w:abstractNumId w:val="205"/>
  </w:num>
  <w:num w:numId="192" w16cid:durableId="867718488">
    <w:abstractNumId w:val="4"/>
  </w:num>
  <w:num w:numId="193" w16cid:durableId="2066096424">
    <w:abstractNumId w:val="372"/>
  </w:num>
  <w:num w:numId="194" w16cid:durableId="728957759">
    <w:abstractNumId w:val="189"/>
  </w:num>
  <w:num w:numId="195" w16cid:durableId="1289631259">
    <w:abstractNumId w:val="179"/>
  </w:num>
  <w:num w:numId="196" w16cid:durableId="2003392090">
    <w:abstractNumId w:val="96"/>
  </w:num>
  <w:num w:numId="197" w16cid:durableId="584917355">
    <w:abstractNumId w:val="350"/>
  </w:num>
  <w:num w:numId="198" w16cid:durableId="1422023169">
    <w:abstractNumId w:val="60"/>
  </w:num>
  <w:num w:numId="199" w16cid:durableId="112214590">
    <w:abstractNumId w:val="327"/>
  </w:num>
  <w:num w:numId="200" w16cid:durableId="1852452610">
    <w:abstractNumId w:val="218"/>
  </w:num>
  <w:num w:numId="201" w16cid:durableId="2009020687">
    <w:abstractNumId w:val="291"/>
  </w:num>
  <w:num w:numId="202" w16cid:durableId="1942565429">
    <w:abstractNumId w:val="62"/>
  </w:num>
  <w:num w:numId="203" w16cid:durableId="1363482312">
    <w:abstractNumId w:val="22"/>
  </w:num>
  <w:num w:numId="204" w16cid:durableId="127628397">
    <w:abstractNumId w:val="411"/>
  </w:num>
  <w:num w:numId="205" w16cid:durableId="558059517">
    <w:abstractNumId w:val="213"/>
  </w:num>
  <w:num w:numId="206" w16cid:durableId="1204830691">
    <w:abstractNumId w:val="182"/>
  </w:num>
  <w:num w:numId="207" w16cid:durableId="1382509963">
    <w:abstractNumId w:val="178"/>
  </w:num>
  <w:num w:numId="208" w16cid:durableId="1740445244">
    <w:abstractNumId w:val="370"/>
  </w:num>
  <w:num w:numId="209" w16cid:durableId="2106918222">
    <w:abstractNumId w:val="204"/>
  </w:num>
  <w:num w:numId="210" w16cid:durableId="717709456">
    <w:abstractNumId w:val="332"/>
  </w:num>
  <w:num w:numId="211" w16cid:durableId="476067219">
    <w:abstractNumId w:val="344"/>
  </w:num>
  <w:num w:numId="212" w16cid:durableId="1271816019">
    <w:abstractNumId w:val="232"/>
  </w:num>
  <w:num w:numId="213" w16cid:durableId="813528279">
    <w:abstractNumId w:val="174"/>
  </w:num>
  <w:num w:numId="214" w16cid:durableId="515775234">
    <w:abstractNumId w:val="352"/>
  </w:num>
  <w:num w:numId="215" w16cid:durableId="1219587721">
    <w:abstractNumId w:val="53"/>
  </w:num>
  <w:num w:numId="216" w16cid:durableId="562252595">
    <w:abstractNumId w:val="388"/>
  </w:num>
  <w:num w:numId="217" w16cid:durableId="591398012">
    <w:abstractNumId w:val="36"/>
  </w:num>
  <w:num w:numId="218" w16cid:durableId="300767772">
    <w:abstractNumId w:val="262"/>
  </w:num>
  <w:num w:numId="219" w16cid:durableId="884758537">
    <w:abstractNumId w:val="194"/>
  </w:num>
  <w:num w:numId="220" w16cid:durableId="1031801205">
    <w:abstractNumId w:val="339"/>
  </w:num>
  <w:num w:numId="221" w16cid:durableId="481393003">
    <w:abstractNumId w:val="13"/>
  </w:num>
  <w:num w:numId="222" w16cid:durableId="2062365953">
    <w:abstractNumId w:val="375"/>
  </w:num>
  <w:num w:numId="223" w16cid:durableId="249048282">
    <w:abstractNumId w:val="169"/>
  </w:num>
  <w:num w:numId="224" w16cid:durableId="7754947">
    <w:abstractNumId w:val="197"/>
  </w:num>
  <w:num w:numId="225" w16cid:durableId="71893737">
    <w:abstractNumId w:val="231"/>
  </w:num>
  <w:num w:numId="226" w16cid:durableId="1891652554">
    <w:abstractNumId w:val="261"/>
  </w:num>
  <w:num w:numId="227" w16cid:durableId="593519368">
    <w:abstractNumId w:val="1"/>
  </w:num>
  <w:num w:numId="228" w16cid:durableId="1214466924">
    <w:abstractNumId w:val="386"/>
  </w:num>
  <w:num w:numId="229" w16cid:durableId="1853955861">
    <w:abstractNumId w:val="206"/>
  </w:num>
  <w:num w:numId="230" w16cid:durableId="153372640">
    <w:abstractNumId w:val="219"/>
  </w:num>
  <w:num w:numId="231" w16cid:durableId="1347370617">
    <w:abstractNumId w:val="240"/>
  </w:num>
  <w:num w:numId="232" w16cid:durableId="254870374">
    <w:abstractNumId w:val="51"/>
  </w:num>
  <w:num w:numId="233" w16cid:durableId="432744831">
    <w:abstractNumId w:val="10"/>
  </w:num>
  <w:num w:numId="234" w16cid:durableId="988631978">
    <w:abstractNumId w:val="180"/>
  </w:num>
  <w:num w:numId="235" w16cid:durableId="1482885297">
    <w:abstractNumId w:val="89"/>
  </w:num>
  <w:num w:numId="236" w16cid:durableId="1522208845">
    <w:abstractNumId w:val="358"/>
  </w:num>
  <w:num w:numId="237" w16cid:durableId="1745832211">
    <w:abstractNumId w:val="217"/>
  </w:num>
  <w:num w:numId="238" w16cid:durableId="808666522">
    <w:abstractNumId w:val="223"/>
  </w:num>
  <w:num w:numId="239" w16cid:durableId="1643847620">
    <w:abstractNumId w:val="31"/>
  </w:num>
  <w:num w:numId="240" w16cid:durableId="126974563">
    <w:abstractNumId w:val="403"/>
  </w:num>
  <w:num w:numId="241" w16cid:durableId="1168642410">
    <w:abstractNumId w:val="271"/>
  </w:num>
  <w:num w:numId="242" w16cid:durableId="2012364401">
    <w:abstractNumId w:val="283"/>
  </w:num>
  <w:num w:numId="243" w16cid:durableId="298537244">
    <w:abstractNumId w:val="252"/>
  </w:num>
  <w:num w:numId="244" w16cid:durableId="609313868">
    <w:abstractNumId w:val="334"/>
  </w:num>
  <w:num w:numId="245" w16cid:durableId="1476143634">
    <w:abstractNumId w:val="47"/>
  </w:num>
  <w:num w:numId="246" w16cid:durableId="1202013792">
    <w:abstractNumId w:val="422"/>
  </w:num>
  <w:num w:numId="247" w16cid:durableId="975337803">
    <w:abstractNumId w:val="69"/>
  </w:num>
  <w:num w:numId="248" w16cid:durableId="176503894">
    <w:abstractNumId w:val="241"/>
  </w:num>
  <w:num w:numId="249" w16cid:durableId="1147015680">
    <w:abstractNumId w:val="137"/>
  </w:num>
  <w:num w:numId="250" w16cid:durableId="160201713">
    <w:abstractNumId w:val="242"/>
  </w:num>
  <w:num w:numId="251" w16cid:durableId="584341804">
    <w:abstractNumId w:val="42"/>
  </w:num>
  <w:num w:numId="252" w16cid:durableId="565184999">
    <w:abstractNumId w:val="274"/>
  </w:num>
  <w:num w:numId="253" w16cid:durableId="2143765073">
    <w:abstractNumId w:val="400"/>
  </w:num>
  <w:num w:numId="254" w16cid:durableId="736712383">
    <w:abstractNumId w:val="356"/>
  </w:num>
  <w:num w:numId="255" w16cid:durableId="978458499">
    <w:abstractNumId w:val="268"/>
  </w:num>
  <w:num w:numId="256" w16cid:durableId="1750228314">
    <w:abstractNumId w:val="276"/>
  </w:num>
  <w:num w:numId="257" w16cid:durableId="645280890">
    <w:abstractNumId w:val="202"/>
  </w:num>
  <w:num w:numId="258" w16cid:durableId="1783718797">
    <w:abstractNumId w:val="7"/>
  </w:num>
  <w:num w:numId="259" w16cid:durableId="615212065">
    <w:abstractNumId w:val="164"/>
  </w:num>
  <w:num w:numId="260" w16cid:durableId="1536236273">
    <w:abstractNumId w:val="63"/>
  </w:num>
  <w:num w:numId="261" w16cid:durableId="15349300">
    <w:abstractNumId w:val="43"/>
  </w:num>
  <w:num w:numId="262" w16cid:durableId="421343350">
    <w:abstractNumId w:val="116"/>
  </w:num>
  <w:num w:numId="263" w16cid:durableId="2110850063">
    <w:abstractNumId w:val="255"/>
  </w:num>
  <w:num w:numId="264" w16cid:durableId="684864669">
    <w:abstractNumId w:val="305"/>
  </w:num>
  <w:num w:numId="265" w16cid:durableId="2016111840">
    <w:abstractNumId w:val="138"/>
  </w:num>
  <w:num w:numId="266" w16cid:durableId="880870221">
    <w:abstractNumId w:val="247"/>
  </w:num>
  <w:num w:numId="267" w16cid:durableId="2084788106">
    <w:abstractNumId w:val="24"/>
  </w:num>
  <w:num w:numId="268" w16cid:durableId="1582447816">
    <w:abstractNumId w:val="8"/>
  </w:num>
  <w:num w:numId="269" w16cid:durableId="1437168500">
    <w:abstractNumId w:val="68"/>
  </w:num>
  <w:num w:numId="270" w16cid:durableId="1829785853">
    <w:abstractNumId w:val="425"/>
  </w:num>
  <w:num w:numId="271" w16cid:durableId="376975101">
    <w:abstractNumId w:val="230"/>
  </w:num>
  <w:num w:numId="272" w16cid:durableId="872107765">
    <w:abstractNumId w:val="282"/>
  </w:num>
  <w:num w:numId="273" w16cid:durableId="1812091791">
    <w:abstractNumId w:val="293"/>
  </w:num>
  <w:num w:numId="274" w16cid:durableId="1273048424">
    <w:abstractNumId w:val="348"/>
  </w:num>
  <w:num w:numId="275" w16cid:durableId="614095959">
    <w:abstractNumId w:val="281"/>
  </w:num>
  <w:num w:numId="276" w16cid:durableId="1511240">
    <w:abstractNumId w:val="426"/>
  </w:num>
  <w:num w:numId="277" w16cid:durableId="1551771873">
    <w:abstractNumId w:val="391"/>
  </w:num>
  <w:num w:numId="278" w16cid:durableId="1600023429">
    <w:abstractNumId w:val="26"/>
  </w:num>
  <w:num w:numId="279" w16cid:durableId="487088395">
    <w:abstractNumId w:val="19"/>
  </w:num>
  <w:num w:numId="280" w16cid:durableId="295262347">
    <w:abstractNumId w:val="317"/>
  </w:num>
  <w:num w:numId="281" w16cid:durableId="1039206412">
    <w:abstractNumId w:val="331"/>
  </w:num>
  <w:num w:numId="282" w16cid:durableId="1203906702">
    <w:abstractNumId w:val="222"/>
  </w:num>
  <w:num w:numId="283" w16cid:durableId="513961193">
    <w:abstractNumId w:val="66"/>
  </w:num>
  <w:num w:numId="284" w16cid:durableId="1931740376">
    <w:abstractNumId w:val="418"/>
  </w:num>
  <w:num w:numId="285" w16cid:durableId="387803284">
    <w:abstractNumId w:val="95"/>
  </w:num>
  <w:num w:numId="286" w16cid:durableId="1873182291">
    <w:abstractNumId w:val="234"/>
  </w:num>
  <w:num w:numId="287" w16cid:durableId="1724719382">
    <w:abstractNumId w:val="299"/>
  </w:num>
  <w:num w:numId="288" w16cid:durableId="451486758">
    <w:abstractNumId w:val="48"/>
  </w:num>
  <w:num w:numId="289" w16cid:durableId="2004891464">
    <w:abstractNumId w:val="216"/>
  </w:num>
  <w:num w:numId="290" w16cid:durableId="1402485151">
    <w:abstractNumId w:val="343"/>
  </w:num>
  <w:num w:numId="291" w16cid:durableId="1444692054">
    <w:abstractNumId w:val="316"/>
  </w:num>
  <w:num w:numId="292" w16cid:durableId="263732513">
    <w:abstractNumId w:val="157"/>
  </w:num>
  <w:num w:numId="293" w16cid:durableId="1206482535">
    <w:abstractNumId w:val="121"/>
  </w:num>
  <w:num w:numId="294" w16cid:durableId="707681052">
    <w:abstractNumId w:val="364"/>
  </w:num>
  <w:num w:numId="295" w16cid:durableId="39326934">
    <w:abstractNumId w:val="173"/>
  </w:num>
  <w:num w:numId="296" w16cid:durableId="1527017584">
    <w:abstractNumId w:val="321"/>
  </w:num>
  <w:num w:numId="297" w16cid:durableId="1607925994">
    <w:abstractNumId w:val="98"/>
  </w:num>
  <w:num w:numId="298" w16cid:durableId="1347319974">
    <w:abstractNumId w:val="195"/>
  </w:num>
  <w:num w:numId="299" w16cid:durableId="469447343">
    <w:abstractNumId w:val="184"/>
  </w:num>
  <w:num w:numId="300" w16cid:durableId="455687071">
    <w:abstractNumId w:val="90"/>
  </w:num>
  <w:num w:numId="301" w16cid:durableId="804079340">
    <w:abstractNumId w:val="175"/>
  </w:num>
  <w:num w:numId="302" w16cid:durableId="1210337081">
    <w:abstractNumId w:val="33"/>
  </w:num>
  <w:num w:numId="303" w16cid:durableId="1174226539">
    <w:abstractNumId w:val="357"/>
  </w:num>
  <w:num w:numId="304" w16cid:durableId="343868489">
    <w:abstractNumId w:val="162"/>
  </w:num>
  <w:num w:numId="305" w16cid:durableId="1226720856">
    <w:abstractNumId w:val="307"/>
  </w:num>
  <w:num w:numId="306" w16cid:durableId="1315988060">
    <w:abstractNumId w:val="315"/>
  </w:num>
  <w:num w:numId="307" w16cid:durableId="1163811255">
    <w:abstractNumId w:val="347"/>
  </w:num>
  <w:num w:numId="308" w16cid:durableId="1095713406">
    <w:abstractNumId w:val="30"/>
  </w:num>
  <w:num w:numId="309" w16cid:durableId="1776484684">
    <w:abstractNumId w:val="65"/>
  </w:num>
  <w:num w:numId="310" w16cid:durableId="1633638067">
    <w:abstractNumId w:val="296"/>
  </w:num>
  <w:num w:numId="311" w16cid:durableId="1003508411">
    <w:abstractNumId w:val="380"/>
  </w:num>
  <w:num w:numId="312" w16cid:durableId="1776748639">
    <w:abstractNumId w:val="141"/>
  </w:num>
  <w:num w:numId="313" w16cid:durableId="775322640">
    <w:abstractNumId w:val="133"/>
  </w:num>
  <w:num w:numId="314" w16cid:durableId="165826634">
    <w:abstractNumId w:val="120"/>
  </w:num>
  <w:num w:numId="315" w16cid:durableId="307974252">
    <w:abstractNumId w:val="259"/>
  </w:num>
  <w:num w:numId="316" w16cid:durableId="198788866">
    <w:abstractNumId w:val="147"/>
  </w:num>
  <w:num w:numId="317" w16cid:durableId="1754618024">
    <w:abstractNumId w:val="156"/>
  </w:num>
  <w:num w:numId="318" w16cid:durableId="466240690">
    <w:abstractNumId w:val="170"/>
  </w:num>
  <w:num w:numId="319" w16cid:durableId="27150208">
    <w:abstractNumId w:val="74"/>
  </w:num>
  <w:num w:numId="320" w16cid:durableId="1503280355">
    <w:abstractNumId w:val="397"/>
  </w:num>
  <w:num w:numId="321" w16cid:durableId="2140371061">
    <w:abstractNumId w:val="329"/>
  </w:num>
  <w:num w:numId="322" w16cid:durableId="1078600364">
    <w:abstractNumId w:val="345"/>
  </w:num>
  <w:num w:numId="323" w16cid:durableId="899171622">
    <w:abstractNumId w:val="377"/>
  </w:num>
  <w:num w:numId="324" w16cid:durableId="138570370">
    <w:abstractNumId w:val="228"/>
  </w:num>
  <w:num w:numId="325" w16cid:durableId="633216836">
    <w:abstractNumId w:val="45"/>
  </w:num>
  <w:num w:numId="326" w16cid:durableId="442965490">
    <w:abstractNumId w:val="373"/>
  </w:num>
  <w:num w:numId="327" w16cid:durableId="1062484043">
    <w:abstractNumId w:val="72"/>
  </w:num>
  <w:num w:numId="328" w16cid:durableId="807474703">
    <w:abstractNumId w:val="374"/>
  </w:num>
  <w:num w:numId="329" w16cid:durableId="71239058">
    <w:abstractNumId w:val="365"/>
  </w:num>
  <w:num w:numId="330" w16cid:durableId="1364398961">
    <w:abstractNumId w:val="285"/>
  </w:num>
  <w:num w:numId="331" w16cid:durableId="397480658">
    <w:abstractNumId w:val="333"/>
  </w:num>
  <w:num w:numId="332" w16cid:durableId="1759254833">
    <w:abstractNumId w:val="211"/>
  </w:num>
  <w:num w:numId="333" w16cid:durableId="1625426480">
    <w:abstractNumId w:val="214"/>
  </w:num>
  <w:num w:numId="334" w16cid:durableId="2133355608">
    <w:abstractNumId w:val="412"/>
  </w:num>
  <w:num w:numId="335" w16cid:durableId="1177768043">
    <w:abstractNumId w:val="132"/>
  </w:num>
  <w:num w:numId="336" w16cid:durableId="407925486">
    <w:abstractNumId w:val="38"/>
  </w:num>
  <w:num w:numId="337" w16cid:durableId="533930389">
    <w:abstractNumId w:val="77"/>
  </w:num>
  <w:num w:numId="338" w16cid:durableId="474883241">
    <w:abstractNumId w:val="292"/>
  </w:num>
  <w:num w:numId="339" w16cid:durableId="1734966169">
    <w:abstractNumId w:val="187"/>
  </w:num>
  <w:num w:numId="340" w16cid:durableId="2081904657">
    <w:abstractNumId w:val="313"/>
  </w:num>
  <w:num w:numId="341" w16cid:durableId="551500972">
    <w:abstractNumId w:val="102"/>
  </w:num>
  <w:num w:numId="342" w16cid:durableId="1715890791">
    <w:abstractNumId w:val="294"/>
  </w:num>
  <w:num w:numId="343" w16cid:durableId="469707383">
    <w:abstractNumId w:val="325"/>
  </w:num>
  <w:num w:numId="344" w16cid:durableId="608514725">
    <w:abstractNumId w:val="233"/>
  </w:num>
  <w:num w:numId="345" w16cid:durableId="1440568298">
    <w:abstractNumId w:val="328"/>
  </w:num>
  <w:num w:numId="346" w16cid:durableId="538051114">
    <w:abstractNumId w:val="23"/>
  </w:num>
  <w:num w:numId="347" w16cid:durableId="1386104833">
    <w:abstractNumId w:val="237"/>
  </w:num>
  <w:num w:numId="348" w16cid:durableId="1565292301">
    <w:abstractNumId w:val="404"/>
  </w:num>
  <w:num w:numId="349" w16cid:durableId="1839882062">
    <w:abstractNumId w:val="286"/>
  </w:num>
  <w:num w:numId="350" w16cid:durableId="1315184797">
    <w:abstractNumId w:val="245"/>
  </w:num>
  <w:num w:numId="351" w16cid:durableId="1764840443">
    <w:abstractNumId w:val="340"/>
  </w:num>
  <w:num w:numId="352" w16cid:durableId="1776174103">
    <w:abstractNumId w:val="2"/>
  </w:num>
  <w:num w:numId="353" w16cid:durableId="842283623">
    <w:abstractNumId w:val="390"/>
  </w:num>
  <w:num w:numId="354" w16cid:durableId="51464587">
    <w:abstractNumId w:val="297"/>
  </w:num>
  <w:num w:numId="355" w16cid:durableId="526601135">
    <w:abstractNumId w:val="106"/>
  </w:num>
  <w:num w:numId="356" w16cid:durableId="847720319">
    <w:abstractNumId w:val="226"/>
  </w:num>
  <w:num w:numId="357" w16cid:durableId="145049585">
    <w:abstractNumId w:val="354"/>
  </w:num>
  <w:num w:numId="358" w16cid:durableId="1780448350">
    <w:abstractNumId w:val="208"/>
  </w:num>
  <w:num w:numId="359" w16cid:durableId="568079899">
    <w:abstractNumId w:val="382"/>
  </w:num>
  <w:num w:numId="360" w16cid:durableId="540704047">
    <w:abstractNumId w:val="127"/>
  </w:num>
  <w:num w:numId="361" w16cid:durableId="2054648796">
    <w:abstractNumId w:val="414"/>
  </w:num>
  <w:num w:numId="362" w16cid:durableId="661853789">
    <w:abstractNumId w:val="322"/>
  </w:num>
  <w:num w:numId="363" w16cid:durableId="1808744971">
    <w:abstractNumId w:val="413"/>
  </w:num>
  <w:num w:numId="364" w16cid:durableId="557740258">
    <w:abstractNumId w:val="81"/>
  </w:num>
  <w:num w:numId="365" w16cid:durableId="468790762">
    <w:abstractNumId w:val="144"/>
  </w:num>
  <w:num w:numId="366" w16cid:durableId="236744245">
    <w:abstractNumId w:val="253"/>
  </w:num>
  <w:num w:numId="367" w16cid:durableId="854273036">
    <w:abstractNumId w:val="427"/>
  </w:num>
  <w:num w:numId="368" w16cid:durableId="1801071741">
    <w:abstractNumId w:val="83"/>
  </w:num>
  <w:num w:numId="369" w16cid:durableId="1597596357">
    <w:abstractNumId w:val="61"/>
  </w:num>
  <w:num w:numId="370" w16cid:durableId="1240411457">
    <w:abstractNumId w:val="124"/>
  </w:num>
  <w:num w:numId="371" w16cid:durableId="1493789856">
    <w:abstractNumId w:val="289"/>
  </w:num>
  <w:num w:numId="372" w16cid:durableId="67466685">
    <w:abstractNumId w:val="362"/>
  </w:num>
  <w:num w:numId="373" w16cid:durableId="1232078517">
    <w:abstractNumId w:val="172"/>
  </w:num>
  <w:num w:numId="374" w16cid:durableId="635065277">
    <w:abstractNumId w:val="398"/>
  </w:num>
  <w:num w:numId="375" w16cid:durableId="846213062">
    <w:abstractNumId w:val="27"/>
  </w:num>
  <w:num w:numId="376" w16cid:durableId="843403316">
    <w:abstractNumId w:val="361"/>
  </w:num>
  <w:num w:numId="377" w16cid:durableId="1319455490">
    <w:abstractNumId w:val="91"/>
  </w:num>
  <w:num w:numId="378" w16cid:durableId="1198349610">
    <w:abstractNumId w:val="366"/>
  </w:num>
  <w:num w:numId="379" w16cid:durableId="583145741">
    <w:abstractNumId w:val="55"/>
  </w:num>
  <w:num w:numId="380" w16cid:durableId="560021063">
    <w:abstractNumId w:val="288"/>
  </w:num>
  <w:num w:numId="381" w16cid:durableId="1232811432">
    <w:abstractNumId w:val="117"/>
  </w:num>
  <w:num w:numId="382" w16cid:durableId="1558200585">
    <w:abstractNumId w:val="161"/>
  </w:num>
  <w:num w:numId="383" w16cid:durableId="1668557542">
    <w:abstractNumId w:val="3"/>
  </w:num>
  <w:num w:numId="384" w16cid:durableId="360715720">
    <w:abstractNumId w:val="369"/>
  </w:num>
  <w:num w:numId="385" w16cid:durableId="536242333">
    <w:abstractNumId w:val="428"/>
  </w:num>
  <w:num w:numId="386" w16cid:durableId="393740696">
    <w:abstractNumId w:val="314"/>
  </w:num>
  <w:num w:numId="387" w16cid:durableId="1860968254">
    <w:abstractNumId w:val="171"/>
  </w:num>
  <w:num w:numId="388" w16cid:durableId="419496412">
    <w:abstractNumId w:val="80"/>
  </w:num>
  <w:num w:numId="389" w16cid:durableId="1896695563">
    <w:abstractNumId w:val="379"/>
  </w:num>
  <w:num w:numId="390" w16cid:durableId="1431198484">
    <w:abstractNumId w:val="399"/>
  </w:num>
  <w:num w:numId="391" w16cid:durableId="280500864">
    <w:abstractNumId w:val="287"/>
  </w:num>
  <w:num w:numId="392" w16cid:durableId="2098793563">
    <w:abstractNumId w:val="165"/>
  </w:num>
  <w:num w:numId="393" w16cid:durableId="31809165">
    <w:abstractNumId w:val="207"/>
  </w:num>
  <w:num w:numId="394" w16cid:durableId="1905918136">
    <w:abstractNumId w:val="238"/>
  </w:num>
  <w:num w:numId="395" w16cid:durableId="1359896296">
    <w:abstractNumId w:val="371"/>
  </w:num>
  <w:num w:numId="396" w16cid:durableId="1239097418">
    <w:abstractNumId w:val="46"/>
  </w:num>
  <w:num w:numId="397" w16cid:durableId="1905486479">
    <w:abstractNumId w:val="335"/>
  </w:num>
  <w:num w:numId="398" w16cid:durableId="1431046264">
    <w:abstractNumId w:val="28"/>
  </w:num>
  <w:num w:numId="399" w16cid:durableId="1103185746">
    <w:abstractNumId w:val="408"/>
  </w:num>
  <w:num w:numId="400" w16cid:durableId="1594895450">
    <w:abstractNumId w:val="111"/>
  </w:num>
  <w:num w:numId="401" w16cid:durableId="1267735043">
    <w:abstractNumId w:val="67"/>
  </w:num>
  <w:num w:numId="402" w16cid:durableId="2072581838">
    <w:abstractNumId w:val="168"/>
  </w:num>
  <w:num w:numId="403" w16cid:durableId="1880781603">
    <w:abstractNumId w:val="405"/>
  </w:num>
  <w:num w:numId="404" w16cid:durableId="1897350961">
    <w:abstractNumId w:val="150"/>
  </w:num>
  <w:num w:numId="405" w16cid:durableId="199979576">
    <w:abstractNumId w:val="326"/>
  </w:num>
  <w:num w:numId="406" w16cid:durableId="160582072">
    <w:abstractNumId w:val="265"/>
  </w:num>
  <w:num w:numId="407" w16cid:durableId="1611662442">
    <w:abstractNumId w:val="409"/>
  </w:num>
  <w:num w:numId="408" w16cid:durableId="656691210">
    <w:abstractNumId w:val="201"/>
  </w:num>
  <w:num w:numId="409" w16cid:durableId="1846088769">
    <w:abstractNumId w:val="50"/>
  </w:num>
  <w:num w:numId="410" w16cid:durableId="629097553">
    <w:abstractNumId w:val="336"/>
  </w:num>
  <w:num w:numId="411" w16cid:durableId="318506300">
    <w:abstractNumId w:val="32"/>
  </w:num>
  <w:num w:numId="412" w16cid:durableId="1869950113">
    <w:abstractNumId w:val="196"/>
  </w:num>
  <w:num w:numId="413" w16cid:durableId="199901241">
    <w:abstractNumId w:val="54"/>
  </w:num>
  <w:num w:numId="414" w16cid:durableId="1516268989">
    <w:abstractNumId w:val="301"/>
  </w:num>
  <w:num w:numId="415" w16cid:durableId="1614555898">
    <w:abstractNumId w:val="267"/>
  </w:num>
  <w:num w:numId="416" w16cid:durableId="1011227280">
    <w:abstractNumId w:val="272"/>
  </w:num>
  <w:num w:numId="417" w16cid:durableId="661353712">
    <w:abstractNumId w:val="153"/>
  </w:num>
  <w:num w:numId="418" w16cid:durableId="1475416322">
    <w:abstractNumId w:val="266"/>
  </w:num>
  <w:num w:numId="419" w16cid:durableId="123475525">
    <w:abstractNumId w:val="349"/>
  </w:num>
  <w:num w:numId="420" w16cid:durableId="562639220">
    <w:abstractNumId w:val="122"/>
  </w:num>
  <w:num w:numId="421" w16cid:durableId="1746997703">
    <w:abstractNumId w:val="359"/>
  </w:num>
  <w:num w:numId="422" w16cid:durableId="1483082487">
    <w:abstractNumId w:val="35"/>
  </w:num>
  <w:num w:numId="423" w16cid:durableId="2129736414">
    <w:abstractNumId w:val="295"/>
  </w:num>
  <w:num w:numId="424" w16cid:durableId="684016695">
    <w:abstractNumId w:val="135"/>
  </w:num>
  <w:num w:numId="425" w16cid:durableId="1040546063">
    <w:abstractNumId w:val="103"/>
  </w:num>
  <w:num w:numId="426" w16cid:durableId="1581141050">
    <w:abstractNumId w:val="310"/>
  </w:num>
  <w:num w:numId="427" w16cid:durableId="1957904523">
    <w:abstractNumId w:val="249"/>
  </w:num>
  <w:num w:numId="428" w16cid:durableId="424233542">
    <w:abstractNumId w:val="324"/>
  </w:num>
  <w:num w:numId="429" w16cid:durableId="962611397">
    <w:abstractNumId w:val="337"/>
  </w:num>
  <w:numIdMacAtCleanup w:val="4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E4E"/>
    <w:rsid w:val="00001775"/>
    <w:rsid w:val="00001D27"/>
    <w:rsid w:val="00002EBD"/>
    <w:rsid w:val="00006F0A"/>
    <w:rsid w:val="000071CA"/>
    <w:rsid w:val="00010172"/>
    <w:rsid w:val="00012B9B"/>
    <w:rsid w:val="00012C25"/>
    <w:rsid w:val="0001344C"/>
    <w:rsid w:val="00014179"/>
    <w:rsid w:val="000147AB"/>
    <w:rsid w:val="0001633D"/>
    <w:rsid w:val="000179DE"/>
    <w:rsid w:val="00017A34"/>
    <w:rsid w:val="00020F82"/>
    <w:rsid w:val="00025B09"/>
    <w:rsid w:val="000265E3"/>
    <w:rsid w:val="00030E51"/>
    <w:rsid w:val="00030FD5"/>
    <w:rsid w:val="000318D8"/>
    <w:rsid w:val="00033C5E"/>
    <w:rsid w:val="00033DB0"/>
    <w:rsid w:val="00034A67"/>
    <w:rsid w:val="00034B02"/>
    <w:rsid w:val="00035A20"/>
    <w:rsid w:val="00037034"/>
    <w:rsid w:val="00037415"/>
    <w:rsid w:val="00037678"/>
    <w:rsid w:val="00040541"/>
    <w:rsid w:val="000422D7"/>
    <w:rsid w:val="00042612"/>
    <w:rsid w:val="000435F2"/>
    <w:rsid w:val="00047374"/>
    <w:rsid w:val="00050C73"/>
    <w:rsid w:val="00051112"/>
    <w:rsid w:val="000512D2"/>
    <w:rsid w:val="00051500"/>
    <w:rsid w:val="0005184E"/>
    <w:rsid w:val="00051EBC"/>
    <w:rsid w:val="00052E69"/>
    <w:rsid w:val="00053CA3"/>
    <w:rsid w:val="00055051"/>
    <w:rsid w:val="0005505F"/>
    <w:rsid w:val="00055258"/>
    <w:rsid w:val="000552B0"/>
    <w:rsid w:val="0005778C"/>
    <w:rsid w:val="00060BF6"/>
    <w:rsid w:val="00060F7A"/>
    <w:rsid w:val="00061BAA"/>
    <w:rsid w:val="000634F1"/>
    <w:rsid w:val="00065E77"/>
    <w:rsid w:val="000662A9"/>
    <w:rsid w:val="0006657B"/>
    <w:rsid w:val="00067C3A"/>
    <w:rsid w:val="00067EA1"/>
    <w:rsid w:val="00070845"/>
    <w:rsid w:val="00070E12"/>
    <w:rsid w:val="000736AA"/>
    <w:rsid w:val="00073CDE"/>
    <w:rsid w:val="0007496F"/>
    <w:rsid w:val="00075B86"/>
    <w:rsid w:val="00077216"/>
    <w:rsid w:val="00077E47"/>
    <w:rsid w:val="00080477"/>
    <w:rsid w:val="00080809"/>
    <w:rsid w:val="00081278"/>
    <w:rsid w:val="00081EBA"/>
    <w:rsid w:val="00082575"/>
    <w:rsid w:val="0008347A"/>
    <w:rsid w:val="000840C1"/>
    <w:rsid w:val="00084A21"/>
    <w:rsid w:val="00084E9C"/>
    <w:rsid w:val="000858A0"/>
    <w:rsid w:val="00086796"/>
    <w:rsid w:val="00091B87"/>
    <w:rsid w:val="000930C5"/>
    <w:rsid w:val="000933D5"/>
    <w:rsid w:val="00094223"/>
    <w:rsid w:val="00094A46"/>
    <w:rsid w:val="00094FE5"/>
    <w:rsid w:val="00095EF0"/>
    <w:rsid w:val="00097A41"/>
    <w:rsid w:val="00097ECE"/>
    <w:rsid w:val="000A35D3"/>
    <w:rsid w:val="000A3CC2"/>
    <w:rsid w:val="000A53E5"/>
    <w:rsid w:val="000A5579"/>
    <w:rsid w:val="000A5801"/>
    <w:rsid w:val="000A5B4B"/>
    <w:rsid w:val="000A5F68"/>
    <w:rsid w:val="000A6357"/>
    <w:rsid w:val="000A72BA"/>
    <w:rsid w:val="000A7973"/>
    <w:rsid w:val="000B03A5"/>
    <w:rsid w:val="000B146B"/>
    <w:rsid w:val="000B16D2"/>
    <w:rsid w:val="000B2170"/>
    <w:rsid w:val="000B2A15"/>
    <w:rsid w:val="000B34F0"/>
    <w:rsid w:val="000B3E24"/>
    <w:rsid w:val="000B40C1"/>
    <w:rsid w:val="000B4DEC"/>
    <w:rsid w:val="000B5475"/>
    <w:rsid w:val="000B621C"/>
    <w:rsid w:val="000B6960"/>
    <w:rsid w:val="000B6C30"/>
    <w:rsid w:val="000B7504"/>
    <w:rsid w:val="000C03EE"/>
    <w:rsid w:val="000C19D0"/>
    <w:rsid w:val="000C2ABD"/>
    <w:rsid w:val="000C2D07"/>
    <w:rsid w:val="000C3E5F"/>
    <w:rsid w:val="000C3F0E"/>
    <w:rsid w:val="000C5FA8"/>
    <w:rsid w:val="000C688C"/>
    <w:rsid w:val="000D02DF"/>
    <w:rsid w:val="000D156F"/>
    <w:rsid w:val="000D24A0"/>
    <w:rsid w:val="000D2D85"/>
    <w:rsid w:val="000D2FB9"/>
    <w:rsid w:val="000D4C44"/>
    <w:rsid w:val="000D5B47"/>
    <w:rsid w:val="000D5EC0"/>
    <w:rsid w:val="000D6E44"/>
    <w:rsid w:val="000D6EA8"/>
    <w:rsid w:val="000D705B"/>
    <w:rsid w:val="000D709C"/>
    <w:rsid w:val="000D71BF"/>
    <w:rsid w:val="000D7E3E"/>
    <w:rsid w:val="000E1777"/>
    <w:rsid w:val="000E27E2"/>
    <w:rsid w:val="000E292D"/>
    <w:rsid w:val="000E39A2"/>
    <w:rsid w:val="000E3C77"/>
    <w:rsid w:val="000E4395"/>
    <w:rsid w:val="000E561E"/>
    <w:rsid w:val="000E5987"/>
    <w:rsid w:val="000E5E7E"/>
    <w:rsid w:val="000E6075"/>
    <w:rsid w:val="000E69EC"/>
    <w:rsid w:val="000E6BB0"/>
    <w:rsid w:val="000E7D75"/>
    <w:rsid w:val="000F01C7"/>
    <w:rsid w:val="000F2E37"/>
    <w:rsid w:val="000F3128"/>
    <w:rsid w:val="000F314B"/>
    <w:rsid w:val="000F367C"/>
    <w:rsid w:val="000F42DC"/>
    <w:rsid w:val="000F5352"/>
    <w:rsid w:val="000F56B2"/>
    <w:rsid w:val="000F69BC"/>
    <w:rsid w:val="000F6A73"/>
    <w:rsid w:val="00100600"/>
    <w:rsid w:val="001013C1"/>
    <w:rsid w:val="00101751"/>
    <w:rsid w:val="001029A8"/>
    <w:rsid w:val="00103DEC"/>
    <w:rsid w:val="0010514E"/>
    <w:rsid w:val="001062DD"/>
    <w:rsid w:val="00106428"/>
    <w:rsid w:val="00106503"/>
    <w:rsid w:val="001107C5"/>
    <w:rsid w:val="00110C30"/>
    <w:rsid w:val="00110D05"/>
    <w:rsid w:val="00112B7C"/>
    <w:rsid w:val="0011303B"/>
    <w:rsid w:val="001138B1"/>
    <w:rsid w:val="00113EC9"/>
    <w:rsid w:val="00114234"/>
    <w:rsid w:val="001149A3"/>
    <w:rsid w:val="0011519B"/>
    <w:rsid w:val="0011647C"/>
    <w:rsid w:val="001171E6"/>
    <w:rsid w:val="001177F3"/>
    <w:rsid w:val="0012026E"/>
    <w:rsid w:val="00121410"/>
    <w:rsid w:val="00121466"/>
    <w:rsid w:val="00121BFE"/>
    <w:rsid w:val="001222EC"/>
    <w:rsid w:val="00122430"/>
    <w:rsid w:val="00122753"/>
    <w:rsid w:val="0012280F"/>
    <w:rsid w:val="0012330F"/>
    <w:rsid w:val="0012346A"/>
    <w:rsid w:val="001238FD"/>
    <w:rsid w:val="0012674A"/>
    <w:rsid w:val="00126A2F"/>
    <w:rsid w:val="00126C5E"/>
    <w:rsid w:val="00127278"/>
    <w:rsid w:val="0012731F"/>
    <w:rsid w:val="00130B60"/>
    <w:rsid w:val="00131A74"/>
    <w:rsid w:val="00132F47"/>
    <w:rsid w:val="0013321C"/>
    <w:rsid w:val="00133316"/>
    <w:rsid w:val="00133CC9"/>
    <w:rsid w:val="001365C3"/>
    <w:rsid w:val="00136D2D"/>
    <w:rsid w:val="00140A1C"/>
    <w:rsid w:val="00140BF3"/>
    <w:rsid w:val="00141889"/>
    <w:rsid w:val="00141E12"/>
    <w:rsid w:val="00141EA8"/>
    <w:rsid w:val="0014546C"/>
    <w:rsid w:val="00145A89"/>
    <w:rsid w:val="001512F1"/>
    <w:rsid w:val="00151316"/>
    <w:rsid w:val="0015211D"/>
    <w:rsid w:val="00152D46"/>
    <w:rsid w:val="00152F90"/>
    <w:rsid w:val="00153F94"/>
    <w:rsid w:val="00153FE3"/>
    <w:rsid w:val="00154016"/>
    <w:rsid w:val="0015521B"/>
    <w:rsid w:val="00155948"/>
    <w:rsid w:val="00155BD4"/>
    <w:rsid w:val="0015667E"/>
    <w:rsid w:val="00157247"/>
    <w:rsid w:val="00160785"/>
    <w:rsid w:val="00160C54"/>
    <w:rsid w:val="001616A7"/>
    <w:rsid w:val="00161ACA"/>
    <w:rsid w:val="00162738"/>
    <w:rsid w:val="00162C4F"/>
    <w:rsid w:val="00164114"/>
    <w:rsid w:val="00166221"/>
    <w:rsid w:val="00167826"/>
    <w:rsid w:val="00170445"/>
    <w:rsid w:val="00170A1F"/>
    <w:rsid w:val="001714BC"/>
    <w:rsid w:val="001725C4"/>
    <w:rsid w:val="0017303C"/>
    <w:rsid w:val="001769FB"/>
    <w:rsid w:val="00180120"/>
    <w:rsid w:val="00180D08"/>
    <w:rsid w:val="00181184"/>
    <w:rsid w:val="001825C1"/>
    <w:rsid w:val="0018272D"/>
    <w:rsid w:val="001829CC"/>
    <w:rsid w:val="00182D0B"/>
    <w:rsid w:val="0018409F"/>
    <w:rsid w:val="00184251"/>
    <w:rsid w:val="0018450D"/>
    <w:rsid w:val="00184C75"/>
    <w:rsid w:val="00184DA9"/>
    <w:rsid w:val="00185086"/>
    <w:rsid w:val="00186BB9"/>
    <w:rsid w:val="00187D2B"/>
    <w:rsid w:val="00190C0C"/>
    <w:rsid w:val="00191772"/>
    <w:rsid w:val="0019490B"/>
    <w:rsid w:val="00194FD4"/>
    <w:rsid w:val="001969C5"/>
    <w:rsid w:val="00196A78"/>
    <w:rsid w:val="00196FD8"/>
    <w:rsid w:val="00197886"/>
    <w:rsid w:val="001A0EF2"/>
    <w:rsid w:val="001A10F2"/>
    <w:rsid w:val="001A17F5"/>
    <w:rsid w:val="001A21BF"/>
    <w:rsid w:val="001A2873"/>
    <w:rsid w:val="001A2D08"/>
    <w:rsid w:val="001A40BD"/>
    <w:rsid w:val="001A40F3"/>
    <w:rsid w:val="001A4961"/>
    <w:rsid w:val="001A4DA2"/>
    <w:rsid w:val="001A5395"/>
    <w:rsid w:val="001A646C"/>
    <w:rsid w:val="001A6A74"/>
    <w:rsid w:val="001A6B21"/>
    <w:rsid w:val="001A7405"/>
    <w:rsid w:val="001A77FE"/>
    <w:rsid w:val="001A78E7"/>
    <w:rsid w:val="001B10BC"/>
    <w:rsid w:val="001B148B"/>
    <w:rsid w:val="001B2418"/>
    <w:rsid w:val="001B34E9"/>
    <w:rsid w:val="001B3D9D"/>
    <w:rsid w:val="001B405C"/>
    <w:rsid w:val="001B43FF"/>
    <w:rsid w:val="001B615C"/>
    <w:rsid w:val="001B6596"/>
    <w:rsid w:val="001B6BF1"/>
    <w:rsid w:val="001B6E0F"/>
    <w:rsid w:val="001B79BD"/>
    <w:rsid w:val="001B7AAC"/>
    <w:rsid w:val="001B7B98"/>
    <w:rsid w:val="001C0075"/>
    <w:rsid w:val="001C1568"/>
    <w:rsid w:val="001C1BC2"/>
    <w:rsid w:val="001C3220"/>
    <w:rsid w:val="001C4C69"/>
    <w:rsid w:val="001C580A"/>
    <w:rsid w:val="001C722C"/>
    <w:rsid w:val="001C7B4A"/>
    <w:rsid w:val="001D00FE"/>
    <w:rsid w:val="001D0C78"/>
    <w:rsid w:val="001D171E"/>
    <w:rsid w:val="001D2DFA"/>
    <w:rsid w:val="001D2EA0"/>
    <w:rsid w:val="001D355A"/>
    <w:rsid w:val="001D432D"/>
    <w:rsid w:val="001D49CB"/>
    <w:rsid w:val="001D4D28"/>
    <w:rsid w:val="001D64B8"/>
    <w:rsid w:val="001E1068"/>
    <w:rsid w:val="001E13A2"/>
    <w:rsid w:val="001E26DA"/>
    <w:rsid w:val="001E429C"/>
    <w:rsid w:val="001E5583"/>
    <w:rsid w:val="001E657D"/>
    <w:rsid w:val="001F0156"/>
    <w:rsid w:val="001F0867"/>
    <w:rsid w:val="001F0A88"/>
    <w:rsid w:val="001F1400"/>
    <w:rsid w:val="001F14FA"/>
    <w:rsid w:val="001F266E"/>
    <w:rsid w:val="001F2725"/>
    <w:rsid w:val="001F2F55"/>
    <w:rsid w:val="001F3F43"/>
    <w:rsid w:val="001F4261"/>
    <w:rsid w:val="001F4D7F"/>
    <w:rsid w:val="001F59D4"/>
    <w:rsid w:val="001F5B31"/>
    <w:rsid w:val="001F6168"/>
    <w:rsid w:val="001F61DE"/>
    <w:rsid w:val="002024A8"/>
    <w:rsid w:val="00202FA8"/>
    <w:rsid w:val="0020509C"/>
    <w:rsid w:val="002063C4"/>
    <w:rsid w:val="00207337"/>
    <w:rsid w:val="00207857"/>
    <w:rsid w:val="00207E96"/>
    <w:rsid w:val="00210050"/>
    <w:rsid w:val="002114BB"/>
    <w:rsid w:val="00213293"/>
    <w:rsid w:val="00213714"/>
    <w:rsid w:val="00213858"/>
    <w:rsid w:val="00213964"/>
    <w:rsid w:val="00213F32"/>
    <w:rsid w:val="0021665A"/>
    <w:rsid w:val="00216C23"/>
    <w:rsid w:val="00216FA6"/>
    <w:rsid w:val="0021789A"/>
    <w:rsid w:val="00217E78"/>
    <w:rsid w:val="002201CF"/>
    <w:rsid w:val="0022073C"/>
    <w:rsid w:val="00220F0D"/>
    <w:rsid w:val="00225353"/>
    <w:rsid w:val="0022599B"/>
    <w:rsid w:val="00225E6B"/>
    <w:rsid w:val="00226D99"/>
    <w:rsid w:val="00226FA1"/>
    <w:rsid w:val="00227495"/>
    <w:rsid w:val="002279E9"/>
    <w:rsid w:val="00230BD9"/>
    <w:rsid w:val="002317A7"/>
    <w:rsid w:val="00231F8A"/>
    <w:rsid w:val="00232689"/>
    <w:rsid w:val="0023294C"/>
    <w:rsid w:val="002337C4"/>
    <w:rsid w:val="0023392D"/>
    <w:rsid w:val="00234139"/>
    <w:rsid w:val="0023599F"/>
    <w:rsid w:val="00235F49"/>
    <w:rsid w:val="00235FB2"/>
    <w:rsid w:val="002374A1"/>
    <w:rsid w:val="00237D08"/>
    <w:rsid w:val="00237D51"/>
    <w:rsid w:val="00240E55"/>
    <w:rsid w:val="002430B6"/>
    <w:rsid w:val="00244D1E"/>
    <w:rsid w:val="0024542A"/>
    <w:rsid w:val="002454C3"/>
    <w:rsid w:val="0024647A"/>
    <w:rsid w:val="00246E2D"/>
    <w:rsid w:val="0024711E"/>
    <w:rsid w:val="0024725F"/>
    <w:rsid w:val="0024796B"/>
    <w:rsid w:val="00250DB5"/>
    <w:rsid w:val="002517EA"/>
    <w:rsid w:val="00252FFA"/>
    <w:rsid w:val="00253030"/>
    <w:rsid w:val="002538E4"/>
    <w:rsid w:val="002541E9"/>
    <w:rsid w:val="002543A0"/>
    <w:rsid w:val="00254513"/>
    <w:rsid w:val="002549B4"/>
    <w:rsid w:val="00257627"/>
    <w:rsid w:val="00257B7C"/>
    <w:rsid w:val="00262520"/>
    <w:rsid w:val="002626CA"/>
    <w:rsid w:val="002633C3"/>
    <w:rsid w:val="00265E3E"/>
    <w:rsid w:val="002663DC"/>
    <w:rsid w:val="00271722"/>
    <w:rsid w:val="00271C72"/>
    <w:rsid w:val="00272A8B"/>
    <w:rsid w:val="00273A39"/>
    <w:rsid w:val="0027529A"/>
    <w:rsid w:val="00276102"/>
    <w:rsid w:val="00276EC4"/>
    <w:rsid w:val="00280001"/>
    <w:rsid w:val="00281299"/>
    <w:rsid w:val="002817DF"/>
    <w:rsid w:val="00281D25"/>
    <w:rsid w:val="00281DA4"/>
    <w:rsid w:val="002823F2"/>
    <w:rsid w:val="00282558"/>
    <w:rsid w:val="0028377D"/>
    <w:rsid w:val="00283BD0"/>
    <w:rsid w:val="00284883"/>
    <w:rsid w:val="00284F80"/>
    <w:rsid w:val="0028596C"/>
    <w:rsid w:val="00287F53"/>
    <w:rsid w:val="002902B6"/>
    <w:rsid w:val="0029079D"/>
    <w:rsid w:val="00291053"/>
    <w:rsid w:val="00293845"/>
    <w:rsid w:val="00294293"/>
    <w:rsid w:val="00294E64"/>
    <w:rsid w:val="0029596B"/>
    <w:rsid w:val="00295EC6"/>
    <w:rsid w:val="00295EFA"/>
    <w:rsid w:val="002963A4"/>
    <w:rsid w:val="00297DA6"/>
    <w:rsid w:val="00297DF3"/>
    <w:rsid w:val="002A0DD6"/>
    <w:rsid w:val="002A1EDA"/>
    <w:rsid w:val="002A221A"/>
    <w:rsid w:val="002A26F5"/>
    <w:rsid w:val="002A3033"/>
    <w:rsid w:val="002A312B"/>
    <w:rsid w:val="002A39C4"/>
    <w:rsid w:val="002A4E07"/>
    <w:rsid w:val="002A4EC8"/>
    <w:rsid w:val="002A54C8"/>
    <w:rsid w:val="002A70C3"/>
    <w:rsid w:val="002B0A6E"/>
    <w:rsid w:val="002B19FF"/>
    <w:rsid w:val="002B1ABA"/>
    <w:rsid w:val="002B4EE7"/>
    <w:rsid w:val="002B632F"/>
    <w:rsid w:val="002B70C1"/>
    <w:rsid w:val="002B7571"/>
    <w:rsid w:val="002B768F"/>
    <w:rsid w:val="002B7935"/>
    <w:rsid w:val="002C0304"/>
    <w:rsid w:val="002C04B9"/>
    <w:rsid w:val="002C2D9D"/>
    <w:rsid w:val="002C41CA"/>
    <w:rsid w:val="002C4C6B"/>
    <w:rsid w:val="002C6A38"/>
    <w:rsid w:val="002C6A65"/>
    <w:rsid w:val="002C6C7B"/>
    <w:rsid w:val="002C7770"/>
    <w:rsid w:val="002C7C08"/>
    <w:rsid w:val="002D0B26"/>
    <w:rsid w:val="002D11BD"/>
    <w:rsid w:val="002D16E9"/>
    <w:rsid w:val="002D2820"/>
    <w:rsid w:val="002D2BEF"/>
    <w:rsid w:val="002D3947"/>
    <w:rsid w:val="002D3C4D"/>
    <w:rsid w:val="002D4C11"/>
    <w:rsid w:val="002D4D1B"/>
    <w:rsid w:val="002D54F4"/>
    <w:rsid w:val="002D5664"/>
    <w:rsid w:val="002D5903"/>
    <w:rsid w:val="002D6DFB"/>
    <w:rsid w:val="002E1A3A"/>
    <w:rsid w:val="002E25F7"/>
    <w:rsid w:val="002E345F"/>
    <w:rsid w:val="002E3D47"/>
    <w:rsid w:val="002E4545"/>
    <w:rsid w:val="002E52D8"/>
    <w:rsid w:val="002E52F4"/>
    <w:rsid w:val="002E78AF"/>
    <w:rsid w:val="002E7EED"/>
    <w:rsid w:val="002F079B"/>
    <w:rsid w:val="002F0A7B"/>
    <w:rsid w:val="002F12BE"/>
    <w:rsid w:val="002F1309"/>
    <w:rsid w:val="002F13E0"/>
    <w:rsid w:val="002F1AED"/>
    <w:rsid w:val="002F3A6F"/>
    <w:rsid w:val="002F5320"/>
    <w:rsid w:val="002F7B66"/>
    <w:rsid w:val="002F7B77"/>
    <w:rsid w:val="003002F8"/>
    <w:rsid w:val="00300B04"/>
    <w:rsid w:val="00300EB3"/>
    <w:rsid w:val="00301AA2"/>
    <w:rsid w:val="00301C88"/>
    <w:rsid w:val="0030234C"/>
    <w:rsid w:val="00302C68"/>
    <w:rsid w:val="0030341F"/>
    <w:rsid w:val="00304291"/>
    <w:rsid w:val="00304612"/>
    <w:rsid w:val="00304BF3"/>
    <w:rsid w:val="00304C94"/>
    <w:rsid w:val="00305823"/>
    <w:rsid w:val="003074B3"/>
    <w:rsid w:val="003075E0"/>
    <w:rsid w:val="0031051D"/>
    <w:rsid w:val="00310721"/>
    <w:rsid w:val="00310C5A"/>
    <w:rsid w:val="0031224B"/>
    <w:rsid w:val="003122C8"/>
    <w:rsid w:val="0031279D"/>
    <w:rsid w:val="00312D98"/>
    <w:rsid w:val="00312F3A"/>
    <w:rsid w:val="00314342"/>
    <w:rsid w:val="00314BD0"/>
    <w:rsid w:val="00315143"/>
    <w:rsid w:val="003151A7"/>
    <w:rsid w:val="00315AAF"/>
    <w:rsid w:val="0031621A"/>
    <w:rsid w:val="00316682"/>
    <w:rsid w:val="0032003B"/>
    <w:rsid w:val="00320EC8"/>
    <w:rsid w:val="003220A6"/>
    <w:rsid w:val="00323343"/>
    <w:rsid w:val="00323989"/>
    <w:rsid w:val="003246EE"/>
    <w:rsid w:val="00324B03"/>
    <w:rsid w:val="00324DCC"/>
    <w:rsid w:val="00325F60"/>
    <w:rsid w:val="003268E8"/>
    <w:rsid w:val="0033031D"/>
    <w:rsid w:val="00330932"/>
    <w:rsid w:val="00330FE4"/>
    <w:rsid w:val="00332068"/>
    <w:rsid w:val="00332A4C"/>
    <w:rsid w:val="00332DBF"/>
    <w:rsid w:val="00333C51"/>
    <w:rsid w:val="0033405C"/>
    <w:rsid w:val="00334137"/>
    <w:rsid w:val="003342AF"/>
    <w:rsid w:val="00334BFD"/>
    <w:rsid w:val="00334FC4"/>
    <w:rsid w:val="003353B3"/>
    <w:rsid w:val="00335DA7"/>
    <w:rsid w:val="00337903"/>
    <w:rsid w:val="00343C80"/>
    <w:rsid w:val="00344864"/>
    <w:rsid w:val="003450EF"/>
    <w:rsid w:val="00345ADB"/>
    <w:rsid w:val="00345D48"/>
    <w:rsid w:val="00345D8B"/>
    <w:rsid w:val="00345E08"/>
    <w:rsid w:val="0035015F"/>
    <w:rsid w:val="00350214"/>
    <w:rsid w:val="00350528"/>
    <w:rsid w:val="00350CFC"/>
    <w:rsid w:val="003524CF"/>
    <w:rsid w:val="0035321E"/>
    <w:rsid w:val="00354B79"/>
    <w:rsid w:val="00354C16"/>
    <w:rsid w:val="0035510C"/>
    <w:rsid w:val="003552C6"/>
    <w:rsid w:val="003557F0"/>
    <w:rsid w:val="00355E4D"/>
    <w:rsid w:val="00356227"/>
    <w:rsid w:val="00356F2B"/>
    <w:rsid w:val="00357430"/>
    <w:rsid w:val="0036218D"/>
    <w:rsid w:val="00363BB7"/>
    <w:rsid w:val="003643BF"/>
    <w:rsid w:val="00366B1B"/>
    <w:rsid w:val="00366F75"/>
    <w:rsid w:val="00370ADF"/>
    <w:rsid w:val="00370D13"/>
    <w:rsid w:val="003712D1"/>
    <w:rsid w:val="00372C15"/>
    <w:rsid w:val="00373ECF"/>
    <w:rsid w:val="00373ED0"/>
    <w:rsid w:val="00374FB6"/>
    <w:rsid w:val="00380EBC"/>
    <w:rsid w:val="00381207"/>
    <w:rsid w:val="00381E6F"/>
    <w:rsid w:val="003828C4"/>
    <w:rsid w:val="00383238"/>
    <w:rsid w:val="00384000"/>
    <w:rsid w:val="003842A2"/>
    <w:rsid w:val="003848C4"/>
    <w:rsid w:val="00385B4A"/>
    <w:rsid w:val="00386430"/>
    <w:rsid w:val="00386A50"/>
    <w:rsid w:val="003901FE"/>
    <w:rsid w:val="003922E6"/>
    <w:rsid w:val="00392FCC"/>
    <w:rsid w:val="00393156"/>
    <w:rsid w:val="003932DA"/>
    <w:rsid w:val="00393307"/>
    <w:rsid w:val="00393C11"/>
    <w:rsid w:val="00393DE6"/>
    <w:rsid w:val="003A1D74"/>
    <w:rsid w:val="003A2840"/>
    <w:rsid w:val="003A287E"/>
    <w:rsid w:val="003A2E57"/>
    <w:rsid w:val="003A3958"/>
    <w:rsid w:val="003A4883"/>
    <w:rsid w:val="003A55BA"/>
    <w:rsid w:val="003A63DA"/>
    <w:rsid w:val="003A7632"/>
    <w:rsid w:val="003A7A81"/>
    <w:rsid w:val="003A7FC7"/>
    <w:rsid w:val="003B1604"/>
    <w:rsid w:val="003B2A92"/>
    <w:rsid w:val="003B46CA"/>
    <w:rsid w:val="003B7AFD"/>
    <w:rsid w:val="003B7C76"/>
    <w:rsid w:val="003B7C9A"/>
    <w:rsid w:val="003C02C7"/>
    <w:rsid w:val="003C095D"/>
    <w:rsid w:val="003C0F82"/>
    <w:rsid w:val="003C1646"/>
    <w:rsid w:val="003C195C"/>
    <w:rsid w:val="003C389C"/>
    <w:rsid w:val="003C4344"/>
    <w:rsid w:val="003C4B67"/>
    <w:rsid w:val="003C4E4E"/>
    <w:rsid w:val="003C7FAF"/>
    <w:rsid w:val="003D12FC"/>
    <w:rsid w:val="003D708C"/>
    <w:rsid w:val="003E1620"/>
    <w:rsid w:val="003E1B06"/>
    <w:rsid w:val="003E2A28"/>
    <w:rsid w:val="003E4901"/>
    <w:rsid w:val="003E647B"/>
    <w:rsid w:val="003E6C4E"/>
    <w:rsid w:val="003E741F"/>
    <w:rsid w:val="003E79A9"/>
    <w:rsid w:val="003F075A"/>
    <w:rsid w:val="003F143F"/>
    <w:rsid w:val="003F23DA"/>
    <w:rsid w:val="003F3B37"/>
    <w:rsid w:val="003F41EB"/>
    <w:rsid w:val="003F488B"/>
    <w:rsid w:val="003F615B"/>
    <w:rsid w:val="003F6929"/>
    <w:rsid w:val="003F764D"/>
    <w:rsid w:val="003F786F"/>
    <w:rsid w:val="003F78F6"/>
    <w:rsid w:val="003F7C95"/>
    <w:rsid w:val="004000F1"/>
    <w:rsid w:val="0040096B"/>
    <w:rsid w:val="0040214A"/>
    <w:rsid w:val="00402321"/>
    <w:rsid w:val="00402700"/>
    <w:rsid w:val="00403A9F"/>
    <w:rsid w:val="004042DE"/>
    <w:rsid w:val="00404421"/>
    <w:rsid w:val="004047C5"/>
    <w:rsid w:val="00404C16"/>
    <w:rsid w:val="0040537A"/>
    <w:rsid w:val="00405C96"/>
    <w:rsid w:val="0041058F"/>
    <w:rsid w:val="004109D2"/>
    <w:rsid w:val="00410DBA"/>
    <w:rsid w:val="00411309"/>
    <w:rsid w:val="00412288"/>
    <w:rsid w:val="00412316"/>
    <w:rsid w:val="0041385D"/>
    <w:rsid w:val="00413AB8"/>
    <w:rsid w:val="004151A7"/>
    <w:rsid w:val="004160F5"/>
    <w:rsid w:val="0041655A"/>
    <w:rsid w:val="004174E2"/>
    <w:rsid w:val="00417C7E"/>
    <w:rsid w:val="00417E84"/>
    <w:rsid w:val="004202A9"/>
    <w:rsid w:val="0042424B"/>
    <w:rsid w:val="0042585A"/>
    <w:rsid w:val="00427611"/>
    <w:rsid w:val="00427958"/>
    <w:rsid w:val="00430428"/>
    <w:rsid w:val="00431183"/>
    <w:rsid w:val="00431D18"/>
    <w:rsid w:val="00433218"/>
    <w:rsid w:val="0043364D"/>
    <w:rsid w:val="00434422"/>
    <w:rsid w:val="0043446B"/>
    <w:rsid w:val="00434FA4"/>
    <w:rsid w:val="00435300"/>
    <w:rsid w:val="00435795"/>
    <w:rsid w:val="004361F4"/>
    <w:rsid w:val="004406E6"/>
    <w:rsid w:val="004407D2"/>
    <w:rsid w:val="00442780"/>
    <w:rsid w:val="00442B60"/>
    <w:rsid w:val="00442DA5"/>
    <w:rsid w:val="00444364"/>
    <w:rsid w:val="0044464E"/>
    <w:rsid w:val="00446A1B"/>
    <w:rsid w:val="00446B0A"/>
    <w:rsid w:val="0044725D"/>
    <w:rsid w:val="00450C23"/>
    <w:rsid w:val="00450D94"/>
    <w:rsid w:val="00451797"/>
    <w:rsid w:val="0045303F"/>
    <w:rsid w:val="004547A2"/>
    <w:rsid w:val="00454937"/>
    <w:rsid w:val="00457456"/>
    <w:rsid w:val="00457C2A"/>
    <w:rsid w:val="00457D66"/>
    <w:rsid w:val="00457F3A"/>
    <w:rsid w:val="004608E7"/>
    <w:rsid w:val="00460906"/>
    <w:rsid w:val="004614B8"/>
    <w:rsid w:val="0046282C"/>
    <w:rsid w:val="004633D5"/>
    <w:rsid w:val="00463EF1"/>
    <w:rsid w:val="00464326"/>
    <w:rsid w:val="00465E31"/>
    <w:rsid w:val="004667F7"/>
    <w:rsid w:val="00467452"/>
    <w:rsid w:val="0047238B"/>
    <w:rsid w:val="004729DA"/>
    <w:rsid w:val="00472E89"/>
    <w:rsid w:val="00475695"/>
    <w:rsid w:val="004756BF"/>
    <w:rsid w:val="0047670B"/>
    <w:rsid w:val="00476E5F"/>
    <w:rsid w:val="004773AD"/>
    <w:rsid w:val="00481089"/>
    <w:rsid w:val="00481F62"/>
    <w:rsid w:val="00482439"/>
    <w:rsid w:val="004864D1"/>
    <w:rsid w:val="00486C36"/>
    <w:rsid w:val="004902C7"/>
    <w:rsid w:val="00490F56"/>
    <w:rsid w:val="00491269"/>
    <w:rsid w:val="00491612"/>
    <w:rsid w:val="0049161C"/>
    <w:rsid w:val="00492160"/>
    <w:rsid w:val="004948B5"/>
    <w:rsid w:val="004951D5"/>
    <w:rsid w:val="004954D0"/>
    <w:rsid w:val="00495B19"/>
    <w:rsid w:val="00495B7D"/>
    <w:rsid w:val="0049699F"/>
    <w:rsid w:val="004970B5"/>
    <w:rsid w:val="0049757C"/>
    <w:rsid w:val="00497828"/>
    <w:rsid w:val="004A0228"/>
    <w:rsid w:val="004A023F"/>
    <w:rsid w:val="004A0F9A"/>
    <w:rsid w:val="004A2A0E"/>
    <w:rsid w:val="004A2D84"/>
    <w:rsid w:val="004A3516"/>
    <w:rsid w:val="004A3691"/>
    <w:rsid w:val="004A3ED8"/>
    <w:rsid w:val="004A496B"/>
    <w:rsid w:val="004A7B34"/>
    <w:rsid w:val="004B06D3"/>
    <w:rsid w:val="004B15F7"/>
    <w:rsid w:val="004B17FC"/>
    <w:rsid w:val="004B205B"/>
    <w:rsid w:val="004B2098"/>
    <w:rsid w:val="004B2D69"/>
    <w:rsid w:val="004B30C5"/>
    <w:rsid w:val="004B3E94"/>
    <w:rsid w:val="004B455C"/>
    <w:rsid w:val="004B4D06"/>
    <w:rsid w:val="004B5432"/>
    <w:rsid w:val="004C0510"/>
    <w:rsid w:val="004C09D7"/>
    <w:rsid w:val="004C0DAD"/>
    <w:rsid w:val="004C13F6"/>
    <w:rsid w:val="004C1818"/>
    <w:rsid w:val="004C216C"/>
    <w:rsid w:val="004C2733"/>
    <w:rsid w:val="004C2BF6"/>
    <w:rsid w:val="004C36B9"/>
    <w:rsid w:val="004C37EB"/>
    <w:rsid w:val="004C3DE9"/>
    <w:rsid w:val="004C4D96"/>
    <w:rsid w:val="004C5236"/>
    <w:rsid w:val="004C6375"/>
    <w:rsid w:val="004C6AB2"/>
    <w:rsid w:val="004C6C84"/>
    <w:rsid w:val="004C728C"/>
    <w:rsid w:val="004D0C3A"/>
    <w:rsid w:val="004D14F4"/>
    <w:rsid w:val="004D15C2"/>
    <w:rsid w:val="004D214B"/>
    <w:rsid w:val="004D21B5"/>
    <w:rsid w:val="004D2413"/>
    <w:rsid w:val="004D2841"/>
    <w:rsid w:val="004D438C"/>
    <w:rsid w:val="004D4C99"/>
    <w:rsid w:val="004D537B"/>
    <w:rsid w:val="004D5A5C"/>
    <w:rsid w:val="004D5E8C"/>
    <w:rsid w:val="004D61AB"/>
    <w:rsid w:val="004D7B1F"/>
    <w:rsid w:val="004D7B35"/>
    <w:rsid w:val="004E0A78"/>
    <w:rsid w:val="004E0D5C"/>
    <w:rsid w:val="004E15B7"/>
    <w:rsid w:val="004E2410"/>
    <w:rsid w:val="004E2535"/>
    <w:rsid w:val="004E2BE4"/>
    <w:rsid w:val="004E3763"/>
    <w:rsid w:val="004E4EE7"/>
    <w:rsid w:val="004E6060"/>
    <w:rsid w:val="004E7E79"/>
    <w:rsid w:val="004F02F7"/>
    <w:rsid w:val="004F0C0D"/>
    <w:rsid w:val="004F26B4"/>
    <w:rsid w:val="004F2DA4"/>
    <w:rsid w:val="004F3045"/>
    <w:rsid w:val="004F3C82"/>
    <w:rsid w:val="004F4162"/>
    <w:rsid w:val="004F54C3"/>
    <w:rsid w:val="004F69C6"/>
    <w:rsid w:val="004F727C"/>
    <w:rsid w:val="004F7487"/>
    <w:rsid w:val="004F7FE9"/>
    <w:rsid w:val="00500D6C"/>
    <w:rsid w:val="00502EC8"/>
    <w:rsid w:val="00503F06"/>
    <w:rsid w:val="005058D6"/>
    <w:rsid w:val="0050627B"/>
    <w:rsid w:val="005063A7"/>
    <w:rsid w:val="0050667B"/>
    <w:rsid w:val="00511382"/>
    <w:rsid w:val="00511C36"/>
    <w:rsid w:val="005126BE"/>
    <w:rsid w:val="00512AB5"/>
    <w:rsid w:val="00513A40"/>
    <w:rsid w:val="005165CC"/>
    <w:rsid w:val="00516C4E"/>
    <w:rsid w:val="0051707A"/>
    <w:rsid w:val="00520129"/>
    <w:rsid w:val="005202BF"/>
    <w:rsid w:val="005221CD"/>
    <w:rsid w:val="00523540"/>
    <w:rsid w:val="0052476D"/>
    <w:rsid w:val="005247EB"/>
    <w:rsid w:val="00527E73"/>
    <w:rsid w:val="00530024"/>
    <w:rsid w:val="00530082"/>
    <w:rsid w:val="005313C4"/>
    <w:rsid w:val="00533054"/>
    <w:rsid w:val="005339D4"/>
    <w:rsid w:val="00533D84"/>
    <w:rsid w:val="00534E47"/>
    <w:rsid w:val="0053570F"/>
    <w:rsid w:val="005364D4"/>
    <w:rsid w:val="005375F3"/>
    <w:rsid w:val="00537C51"/>
    <w:rsid w:val="00537C64"/>
    <w:rsid w:val="00537E88"/>
    <w:rsid w:val="005402E6"/>
    <w:rsid w:val="005405D3"/>
    <w:rsid w:val="00540BB5"/>
    <w:rsid w:val="0054102E"/>
    <w:rsid w:val="00541CD6"/>
    <w:rsid w:val="005427BC"/>
    <w:rsid w:val="00543570"/>
    <w:rsid w:val="00543E16"/>
    <w:rsid w:val="00544152"/>
    <w:rsid w:val="0054777B"/>
    <w:rsid w:val="00551CE4"/>
    <w:rsid w:val="00554312"/>
    <w:rsid w:val="00554DA5"/>
    <w:rsid w:val="00554FA5"/>
    <w:rsid w:val="00556C00"/>
    <w:rsid w:val="00557AC1"/>
    <w:rsid w:val="005604F9"/>
    <w:rsid w:val="005609EB"/>
    <w:rsid w:val="0056135A"/>
    <w:rsid w:val="00561AE9"/>
    <w:rsid w:val="00562301"/>
    <w:rsid w:val="00562392"/>
    <w:rsid w:val="005637E2"/>
    <w:rsid w:val="00563ACA"/>
    <w:rsid w:val="00563B50"/>
    <w:rsid w:val="005649E6"/>
    <w:rsid w:val="00564A22"/>
    <w:rsid w:val="00565133"/>
    <w:rsid w:val="00566169"/>
    <w:rsid w:val="00566D30"/>
    <w:rsid w:val="00570BD4"/>
    <w:rsid w:val="005714F3"/>
    <w:rsid w:val="0057301F"/>
    <w:rsid w:val="005732B5"/>
    <w:rsid w:val="005737A8"/>
    <w:rsid w:val="00573F84"/>
    <w:rsid w:val="00574059"/>
    <w:rsid w:val="005746E3"/>
    <w:rsid w:val="0057474E"/>
    <w:rsid w:val="0057565C"/>
    <w:rsid w:val="00576925"/>
    <w:rsid w:val="00576B4D"/>
    <w:rsid w:val="00576D00"/>
    <w:rsid w:val="00580E8D"/>
    <w:rsid w:val="0058126D"/>
    <w:rsid w:val="0058135C"/>
    <w:rsid w:val="00581AE5"/>
    <w:rsid w:val="0058256A"/>
    <w:rsid w:val="00582871"/>
    <w:rsid w:val="0058417B"/>
    <w:rsid w:val="00584716"/>
    <w:rsid w:val="00584AAA"/>
    <w:rsid w:val="00585014"/>
    <w:rsid w:val="0058509C"/>
    <w:rsid w:val="005857EA"/>
    <w:rsid w:val="0058591A"/>
    <w:rsid w:val="005865AC"/>
    <w:rsid w:val="00586B01"/>
    <w:rsid w:val="005926E4"/>
    <w:rsid w:val="00593027"/>
    <w:rsid w:val="00593726"/>
    <w:rsid w:val="0059413C"/>
    <w:rsid w:val="00594373"/>
    <w:rsid w:val="00595BA2"/>
    <w:rsid w:val="0059734E"/>
    <w:rsid w:val="00597C9D"/>
    <w:rsid w:val="00597DAA"/>
    <w:rsid w:val="005A0683"/>
    <w:rsid w:val="005A0689"/>
    <w:rsid w:val="005A1466"/>
    <w:rsid w:val="005A19F8"/>
    <w:rsid w:val="005A1B59"/>
    <w:rsid w:val="005A25CD"/>
    <w:rsid w:val="005A2695"/>
    <w:rsid w:val="005A3A59"/>
    <w:rsid w:val="005A446E"/>
    <w:rsid w:val="005A49C8"/>
    <w:rsid w:val="005A60A3"/>
    <w:rsid w:val="005A6394"/>
    <w:rsid w:val="005A6A3F"/>
    <w:rsid w:val="005A7199"/>
    <w:rsid w:val="005A7C98"/>
    <w:rsid w:val="005A7D0C"/>
    <w:rsid w:val="005A7D66"/>
    <w:rsid w:val="005B0415"/>
    <w:rsid w:val="005B0486"/>
    <w:rsid w:val="005B09DB"/>
    <w:rsid w:val="005B0C97"/>
    <w:rsid w:val="005B17D8"/>
    <w:rsid w:val="005B21BD"/>
    <w:rsid w:val="005B2759"/>
    <w:rsid w:val="005B2AA5"/>
    <w:rsid w:val="005B2BB0"/>
    <w:rsid w:val="005B47A7"/>
    <w:rsid w:val="005B4E80"/>
    <w:rsid w:val="005B5335"/>
    <w:rsid w:val="005B60FE"/>
    <w:rsid w:val="005B63A1"/>
    <w:rsid w:val="005B6663"/>
    <w:rsid w:val="005B69F3"/>
    <w:rsid w:val="005B6C2D"/>
    <w:rsid w:val="005B709E"/>
    <w:rsid w:val="005B7602"/>
    <w:rsid w:val="005B7A59"/>
    <w:rsid w:val="005C094D"/>
    <w:rsid w:val="005C173A"/>
    <w:rsid w:val="005C2BC0"/>
    <w:rsid w:val="005C34DC"/>
    <w:rsid w:val="005C374B"/>
    <w:rsid w:val="005C5AFD"/>
    <w:rsid w:val="005C5EDA"/>
    <w:rsid w:val="005C6E30"/>
    <w:rsid w:val="005C6E7E"/>
    <w:rsid w:val="005C7120"/>
    <w:rsid w:val="005D0131"/>
    <w:rsid w:val="005D0190"/>
    <w:rsid w:val="005D05D6"/>
    <w:rsid w:val="005D11DB"/>
    <w:rsid w:val="005D234E"/>
    <w:rsid w:val="005D3247"/>
    <w:rsid w:val="005D4407"/>
    <w:rsid w:val="005D4876"/>
    <w:rsid w:val="005D4E14"/>
    <w:rsid w:val="005D54EC"/>
    <w:rsid w:val="005D611B"/>
    <w:rsid w:val="005D6405"/>
    <w:rsid w:val="005D6622"/>
    <w:rsid w:val="005D7DB0"/>
    <w:rsid w:val="005E179A"/>
    <w:rsid w:val="005E2D5B"/>
    <w:rsid w:val="005E2EEB"/>
    <w:rsid w:val="005E2EF6"/>
    <w:rsid w:val="005E459D"/>
    <w:rsid w:val="005E45BD"/>
    <w:rsid w:val="005E4F26"/>
    <w:rsid w:val="005E4F7D"/>
    <w:rsid w:val="005E531F"/>
    <w:rsid w:val="005E5435"/>
    <w:rsid w:val="005E5439"/>
    <w:rsid w:val="005E62E6"/>
    <w:rsid w:val="005E66EB"/>
    <w:rsid w:val="005E6BE6"/>
    <w:rsid w:val="005E73A9"/>
    <w:rsid w:val="005E7AA1"/>
    <w:rsid w:val="005E7B3F"/>
    <w:rsid w:val="005E7CEC"/>
    <w:rsid w:val="005E7D95"/>
    <w:rsid w:val="005F0B7B"/>
    <w:rsid w:val="005F0EBC"/>
    <w:rsid w:val="005F0ED5"/>
    <w:rsid w:val="005F17E3"/>
    <w:rsid w:val="005F1C3F"/>
    <w:rsid w:val="005F2C2F"/>
    <w:rsid w:val="005F3811"/>
    <w:rsid w:val="005F449F"/>
    <w:rsid w:val="005F494B"/>
    <w:rsid w:val="005F4D52"/>
    <w:rsid w:val="005F4ECB"/>
    <w:rsid w:val="005F5155"/>
    <w:rsid w:val="005F6649"/>
    <w:rsid w:val="005F68A8"/>
    <w:rsid w:val="005F6BD1"/>
    <w:rsid w:val="00601AA4"/>
    <w:rsid w:val="00602D9B"/>
    <w:rsid w:val="00603A98"/>
    <w:rsid w:val="00603DEB"/>
    <w:rsid w:val="0060441D"/>
    <w:rsid w:val="00605B0F"/>
    <w:rsid w:val="00605FEB"/>
    <w:rsid w:val="00606E21"/>
    <w:rsid w:val="00607933"/>
    <w:rsid w:val="006115B8"/>
    <w:rsid w:val="00611615"/>
    <w:rsid w:val="006116E6"/>
    <w:rsid w:val="00611E19"/>
    <w:rsid w:val="00612324"/>
    <w:rsid w:val="006143D7"/>
    <w:rsid w:val="00617E4F"/>
    <w:rsid w:val="00620061"/>
    <w:rsid w:val="006208AE"/>
    <w:rsid w:val="00621349"/>
    <w:rsid w:val="0062169D"/>
    <w:rsid w:val="00622B45"/>
    <w:rsid w:val="00623026"/>
    <w:rsid w:val="00623375"/>
    <w:rsid w:val="006236F2"/>
    <w:rsid w:val="00625455"/>
    <w:rsid w:val="0062554C"/>
    <w:rsid w:val="00625A66"/>
    <w:rsid w:val="00626A6E"/>
    <w:rsid w:val="00626D57"/>
    <w:rsid w:val="00626E7A"/>
    <w:rsid w:val="00630235"/>
    <w:rsid w:val="00630471"/>
    <w:rsid w:val="00631F52"/>
    <w:rsid w:val="00632CBD"/>
    <w:rsid w:val="00633187"/>
    <w:rsid w:val="0063333D"/>
    <w:rsid w:val="006353F4"/>
    <w:rsid w:val="00635858"/>
    <w:rsid w:val="006368EE"/>
    <w:rsid w:val="00636D3D"/>
    <w:rsid w:val="00636F28"/>
    <w:rsid w:val="00637165"/>
    <w:rsid w:val="00637AEE"/>
    <w:rsid w:val="006403A7"/>
    <w:rsid w:val="00640740"/>
    <w:rsid w:val="00640CF6"/>
    <w:rsid w:val="00641863"/>
    <w:rsid w:val="00642333"/>
    <w:rsid w:val="006428AD"/>
    <w:rsid w:val="00642BC1"/>
    <w:rsid w:val="00645393"/>
    <w:rsid w:val="006453F6"/>
    <w:rsid w:val="00646856"/>
    <w:rsid w:val="006469CC"/>
    <w:rsid w:val="00651161"/>
    <w:rsid w:val="0065180B"/>
    <w:rsid w:val="00651DBC"/>
    <w:rsid w:val="00652972"/>
    <w:rsid w:val="00652AA3"/>
    <w:rsid w:val="00652AE3"/>
    <w:rsid w:val="00652E1F"/>
    <w:rsid w:val="00652FB9"/>
    <w:rsid w:val="006543FB"/>
    <w:rsid w:val="006564FB"/>
    <w:rsid w:val="006567ED"/>
    <w:rsid w:val="00656B0C"/>
    <w:rsid w:val="00657D10"/>
    <w:rsid w:val="0066029E"/>
    <w:rsid w:val="006604EB"/>
    <w:rsid w:val="006613E6"/>
    <w:rsid w:val="0066155F"/>
    <w:rsid w:val="00661DA5"/>
    <w:rsid w:val="00662A33"/>
    <w:rsid w:val="0066324F"/>
    <w:rsid w:val="0066359C"/>
    <w:rsid w:val="00663911"/>
    <w:rsid w:val="00664BE9"/>
    <w:rsid w:val="00666A0A"/>
    <w:rsid w:val="00667847"/>
    <w:rsid w:val="00671FB1"/>
    <w:rsid w:val="0067358F"/>
    <w:rsid w:val="006738C7"/>
    <w:rsid w:val="00673C05"/>
    <w:rsid w:val="00674311"/>
    <w:rsid w:val="00674686"/>
    <w:rsid w:val="006764D1"/>
    <w:rsid w:val="006764FA"/>
    <w:rsid w:val="00676D60"/>
    <w:rsid w:val="0067784D"/>
    <w:rsid w:val="00677D6A"/>
    <w:rsid w:val="00685190"/>
    <w:rsid w:val="00686151"/>
    <w:rsid w:val="00686F96"/>
    <w:rsid w:val="00687651"/>
    <w:rsid w:val="00687A90"/>
    <w:rsid w:val="00687B16"/>
    <w:rsid w:val="006900DB"/>
    <w:rsid w:val="00690349"/>
    <w:rsid w:val="0069082A"/>
    <w:rsid w:val="00690A34"/>
    <w:rsid w:val="00690D60"/>
    <w:rsid w:val="00692320"/>
    <w:rsid w:val="00692B1D"/>
    <w:rsid w:val="00693958"/>
    <w:rsid w:val="00693A83"/>
    <w:rsid w:val="00693F4F"/>
    <w:rsid w:val="0069635E"/>
    <w:rsid w:val="006963C3"/>
    <w:rsid w:val="00696A06"/>
    <w:rsid w:val="006A04D6"/>
    <w:rsid w:val="006A0901"/>
    <w:rsid w:val="006A0AD2"/>
    <w:rsid w:val="006A1D5C"/>
    <w:rsid w:val="006A1D7F"/>
    <w:rsid w:val="006A22D9"/>
    <w:rsid w:val="006A477F"/>
    <w:rsid w:val="006A4B5B"/>
    <w:rsid w:val="006A5170"/>
    <w:rsid w:val="006A5392"/>
    <w:rsid w:val="006A5B51"/>
    <w:rsid w:val="006A5FF7"/>
    <w:rsid w:val="006A7580"/>
    <w:rsid w:val="006B1E77"/>
    <w:rsid w:val="006B2498"/>
    <w:rsid w:val="006B25B2"/>
    <w:rsid w:val="006B28E9"/>
    <w:rsid w:val="006B6A61"/>
    <w:rsid w:val="006B6D43"/>
    <w:rsid w:val="006B77B6"/>
    <w:rsid w:val="006B7E61"/>
    <w:rsid w:val="006C2EF9"/>
    <w:rsid w:val="006C521F"/>
    <w:rsid w:val="006C537C"/>
    <w:rsid w:val="006C57C3"/>
    <w:rsid w:val="006C588E"/>
    <w:rsid w:val="006C5988"/>
    <w:rsid w:val="006C5B03"/>
    <w:rsid w:val="006C68B2"/>
    <w:rsid w:val="006C70B2"/>
    <w:rsid w:val="006D0D21"/>
    <w:rsid w:val="006D0D7D"/>
    <w:rsid w:val="006D12E4"/>
    <w:rsid w:val="006D14C9"/>
    <w:rsid w:val="006D2E1D"/>
    <w:rsid w:val="006D30DA"/>
    <w:rsid w:val="006D3166"/>
    <w:rsid w:val="006D3BC2"/>
    <w:rsid w:val="006D4BAF"/>
    <w:rsid w:val="006D6A94"/>
    <w:rsid w:val="006D7342"/>
    <w:rsid w:val="006E0072"/>
    <w:rsid w:val="006E0334"/>
    <w:rsid w:val="006E03EF"/>
    <w:rsid w:val="006E3B41"/>
    <w:rsid w:val="006E40E5"/>
    <w:rsid w:val="006E6B69"/>
    <w:rsid w:val="006F0196"/>
    <w:rsid w:val="006F0224"/>
    <w:rsid w:val="006F17F7"/>
    <w:rsid w:val="006F2AE6"/>
    <w:rsid w:val="006F2E15"/>
    <w:rsid w:val="006F31AB"/>
    <w:rsid w:val="006F427A"/>
    <w:rsid w:val="006F443F"/>
    <w:rsid w:val="006F46A6"/>
    <w:rsid w:val="006F4A8E"/>
    <w:rsid w:val="006F71A9"/>
    <w:rsid w:val="006F7AAF"/>
    <w:rsid w:val="00701280"/>
    <w:rsid w:val="00701408"/>
    <w:rsid w:val="007021F2"/>
    <w:rsid w:val="00702E42"/>
    <w:rsid w:val="00703691"/>
    <w:rsid w:val="007036DB"/>
    <w:rsid w:val="00703BB9"/>
    <w:rsid w:val="00704535"/>
    <w:rsid w:val="00705657"/>
    <w:rsid w:val="007057B1"/>
    <w:rsid w:val="00711825"/>
    <w:rsid w:val="00712664"/>
    <w:rsid w:val="00712C8F"/>
    <w:rsid w:val="007161B8"/>
    <w:rsid w:val="0071687B"/>
    <w:rsid w:val="00720976"/>
    <w:rsid w:val="00720AAB"/>
    <w:rsid w:val="007212C1"/>
    <w:rsid w:val="00723318"/>
    <w:rsid w:val="00723BFE"/>
    <w:rsid w:val="00724473"/>
    <w:rsid w:val="007255AF"/>
    <w:rsid w:val="00725B62"/>
    <w:rsid w:val="007260AB"/>
    <w:rsid w:val="00726471"/>
    <w:rsid w:val="007318F9"/>
    <w:rsid w:val="00732692"/>
    <w:rsid w:val="007334E5"/>
    <w:rsid w:val="007336D8"/>
    <w:rsid w:val="007339B7"/>
    <w:rsid w:val="00734F7D"/>
    <w:rsid w:val="007356F3"/>
    <w:rsid w:val="0073661E"/>
    <w:rsid w:val="00737C6F"/>
    <w:rsid w:val="007419F7"/>
    <w:rsid w:val="0074273B"/>
    <w:rsid w:val="00742A94"/>
    <w:rsid w:val="0074396F"/>
    <w:rsid w:val="00743BF9"/>
    <w:rsid w:val="00744F78"/>
    <w:rsid w:val="00745541"/>
    <w:rsid w:val="00745C89"/>
    <w:rsid w:val="00746635"/>
    <w:rsid w:val="00750CCB"/>
    <w:rsid w:val="007516FF"/>
    <w:rsid w:val="007519BC"/>
    <w:rsid w:val="0075349C"/>
    <w:rsid w:val="00755322"/>
    <w:rsid w:val="00757080"/>
    <w:rsid w:val="007572CA"/>
    <w:rsid w:val="007574E8"/>
    <w:rsid w:val="00757534"/>
    <w:rsid w:val="0075773E"/>
    <w:rsid w:val="007602EB"/>
    <w:rsid w:val="00760CF6"/>
    <w:rsid w:val="00761B8D"/>
    <w:rsid w:val="007639CC"/>
    <w:rsid w:val="00763FE8"/>
    <w:rsid w:val="0076532B"/>
    <w:rsid w:val="00765BF8"/>
    <w:rsid w:val="00765F2D"/>
    <w:rsid w:val="00767085"/>
    <w:rsid w:val="007672A6"/>
    <w:rsid w:val="007675FE"/>
    <w:rsid w:val="00772DD9"/>
    <w:rsid w:val="00773136"/>
    <w:rsid w:val="0077360D"/>
    <w:rsid w:val="00773995"/>
    <w:rsid w:val="00773DB1"/>
    <w:rsid w:val="00774369"/>
    <w:rsid w:val="007757E4"/>
    <w:rsid w:val="00775E44"/>
    <w:rsid w:val="007766E9"/>
    <w:rsid w:val="00776703"/>
    <w:rsid w:val="007774A0"/>
    <w:rsid w:val="00777517"/>
    <w:rsid w:val="007775C9"/>
    <w:rsid w:val="0078008A"/>
    <w:rsid w:val="007809C7"/>
    <w:rsid w:val="00780E9F"/>
    <w:rsid w:val="00782974"/>
    <w:rsid w:val="00782FF8"/>
    <w:rsid w:val="00783772"/>
    <w:rsid w:val="007839AC"/>
    <w:rsid w:val="007840D6"/>
    <w:rsid w:val="0078488D"/>
    <w:rsid w:val="00786206"/>
    <w:rsid w:val="007869C5"/>
    <w:rsid w:val="00786E3F"/>
    <w:rsid w:val="0079040F"/>
    <w:rsid w:val="00790B21"/>
    <w:rsid w:val="00790FBA"/>
    <w:rsid w:val="00791122"/>
    <w:rsid w:val="00791DA7"/>
    <w:rsid w:val="00792AF9"/>
    <w:rsid w:val="00792DCE"/>
    <w:rsid w:val="00793658"/>
    <w:rsid w:val="007947C8"/>
    <w:rsid w:val="007947FF"/>
    <w:rsid w:val="0079488F"/>
    <w:rsid w:val="00796F65"/>
    <w:rsid w:val="00796FCA"/>
    <w:rsid w:val="00797F21"/>
    <w:rsid w:val="00797FFE"/>
    <w:rsid w:val="007A0DBB"/>
    <w:rsid w:val="007A19AD"/>
    <w:rsid w:val="007A1C7E"/>
    <w:rsid w:val="007A1D73"/>
    <w:rsid w:val="007A23E5"/>
    <w:rsid w:val="007A246A"/>
    <w:rsid w:val="007A24B8"/>
    <w:rsid w:val="007A2BA3"/>
    <w:rsid w:val="007A2D5C"/>
    <w:rsid w:val="007A3EA4"/>
    <w:rsid w:val="007A4763"/>
    <w:rsid w:val="007A494F"/>
    <w:rsid w:val="007A54CC"/>
    <w:rsid w:val="007A5AB2"/>
    <w:rsid w:val="007A620D"/>
    <w:rsid w:val="007A68CD"/>
    <w:rsid w:val="007A6BD6"/>
    <w:rsid w:val="007B0D75"/>
    <w:rsid w:val="007B0F2B"/>
    <w:rsid w:val="007B3971"/>
    <w:rsid w:val="007B4A45"/>
    <w:rsid w:val="007B5411"/>
    <w:rsid w:val="007B5DF9"/>
    <w:rsid w:val="007B6A0A"/>
    <w:rsid w:val="007B6D70"/>
    <w:rsid w:val="007B6E68"/>
    <w:rsid w:val="007B75B0"/>
    <w:rsid w:val="007B7848"/>
    <w:rsid w:val="007C0937"/>
    <w:rsid w:val="007C1494"/>
    <w:rsid w:val="007C18E1"/>
    <w:rsid w:val="007C2066"/>
    <w:rsid w:val="007C2210"/>
    <w:rsid w:val="007C2EE1"/>
    <w:rsid w:val="007C3826"/>
    <w:rsid w:val="007C3A90"/>
    <w:rsid w:val="007C4D4D"/>
    <w:rsid w:val="007C6BE5"/>
    <w:rsid w:val="007C76AC"/>
    <w:rsid w:val="007C790E"/>
    <w:rsid w:val="007C7BD6"/>
    <w:rsid w:val="007D2EC8"/>
    <w:rsid w:val="007D4A06"/>
    <w:rsid w:val="007D526B"/>
    <w:rsid w:val="007D53D0"/>
    <w:rsid w:val="007D5543"/>
    <w:rsid w:val="007D55BD"/>
    <w:rsid w:val="007D5E29"/>
    <w:rsid w:val="007D60EA"/>
    <w:rsid w:val="007D6A2F"/>
    <w:rsid w:val="007D7951"/>
    <w:rsid w:val="007D7AB0"/>
    <w:rsid w:val="007D7FE3"/>
    <w:rsid w:val="007E0D40"/>
    <w:rsid w:val="007E0EB3"/>
    <w:rsid w:val="007E1EF2"/>
    <w:rsid w:val="007E2B42"/>
    <w:rsid w:val="007E47C5"/>
    <w:rsid w:val="007E5F0F"/>
    <w:rsid w:val="007E7704"/>
    <w:rsid w:val="007F1533"/>
    <w:rsid w:val="007F1FB6"/>
    <w:rsid w:val="007F21D8"/>
    <w:rsid w:val="007F319D"/>
    <w:rsid w:val="007F3B9A"/>
    <w:rsid w:val="007F3EC3"/>
    <w:rsid w:val="007F3F42"/>
    <w:rsid w:val="007F4B44"/>
    <w:rsid w:val="007F74DD"/>
    <w:rsid w:val="007F7FF7"/>
    <w:rsid w:val="008007AC"/>
    <w:rsid w:val="008008B7"/>
    <w:rsid w:val="00800D88"/>
    <w:rsid w:val="00800E82"/>
    <w:rsid w:val="00801BDB"/>
    <w:rsid w:val="00802A84"/>
    <w:rsid w:val="00803704"/>
    <w:rsid w:val="008040BD"/>
    <w:rsid w:val="008046FE"/>
    <w:rsid w:val="00804E38"/>
    <w:rsid w:val="00806452"/>
    <w:rsid w:val="008073D3"/>
    <w:rsid w:val="008102BC"/>
    <w:rsid w:val="00811E33"/>
    <w:rsid w:val="00812074"/>
    <w:rsid w:val="0081213A"/>
    <w:rsid w:val="00812590"/>
    <w:rsid w:val="0081677A"/>
    <w:rsid w:val="00817707"/>
    <w:rsid w:val="00817813"/>
    <w:rsid w:val="00817F75"/>
    <w:rsid w:val="008214BE"/>
    <w:rsid w:val="00821FE0"/>
    <w:rsid w:val="008227BC"/>
    <w:rsid w:val="00822DB5"/>
    <w:rsid w:val="008232BA"/>
    <w:rsid w:val="00823847"/>
    <w:rsid w:val="0082394F"/>
    <w:rsid w:val="00823D08"/>
    <w:rsid w:val="00823E86"/>
    <w:rsid w:val="00824E97"/>
    <w:rsid w:val="008257B0"/>
    <w:rsid w:val="00825A46"/>
    <w:rsid w:val="00825AA3"/>
    <w:rsid w:val="00825C61"/>
    <w:rsid w:val="00825D52"/>
    <w:rsid w:val="00827110"/>
    <w:rsid w:val="00827310"/>
    <w:rsid w:val="008277C2"/>
    <w:rsid w:val="00831F1C"/>
    <w:rsid w:val="00832050"/>
    <w:rsid w:val="0083326A"/>
    <w:rsid w:val="00834B5A"/>
    <w:rsid w:val="00834E4D"/>
    <w:rsid w:val="00835A44"/>
    <w:rsid w:val="00841D57"/>
    <w:rsid w:val="00842A0F"/>
    <w:rsid w:val="00843CE3"/>
    <w:rsid w:val="0084496A"/>
    <w:rsid w:val="008453FE"/>
    <w:rsid w:val="008459A3"/>
    <w:rsid w:val="008459F1"/>
    <w:rsid w:val="00845E0B"/>
    <w:rsid w:val="00846431"/>
    <w:rsid w:val="0084648C"/>
    <w:rsid w:val="008467D8"/>
    <w:rsid w:val="00846833"/>
    <w:rsid w:val="00846C1E"/>
    <w:rsid w:val="00846FEA"/>
    <w:rsid w:val="00847020"/>
    <w:rsid w:val="00847A34"/>
    <w:rsid w:val="0085054A"/>
    <w:rsid w:val="00850F72"/>
    <w:rsid w:val="008512B0"/>
    <w:rsid w:val="008515A1"/>
    <w:rsid w:val="00851DD2"/>
    <w:rsid w:val="0085230B"/>
    <w:rsid w:val="0085385A"/>
    <w:rsid w:val="00854656"/>
    <w:rsid w:val="008553A2"/>
    <w:rsid w:val="00855515"/>
    <w:rsid w:val="008558DD"/>
    <w:rsid w:val="00855C3B"/>
    <w:rsid w:val="0085693B"/>
    <w:rsid w:val="00856E2D"/>
    <w:rsid w:val="00860DEF"/>
    <w:rsid w:val="0086177A"/>
    <w:rsid w:val="00862225"/>
    <w:rsid w:val="00863646"/>
    <w:rsid w:val="00864EAE"/>
    <w:rsid w:val="008652BA"/>
    <w:rsid w:val="00865976"/>
    <w:rsid w:val="00865B6E"/>
    <w:rsid w:val="008700F9"/>
    <w:rsid w:val="008708FE"/>
    <w:rsid w:val="00870D1C"/>
    <w:rsid w:val="00871C7B"/>
    <w:rsid w:val="008739C5"/>
    <w:rsid w:val="008740F1"/>
    <w:rsid w:val="00875B50"/>
    <w:rsid w:val="00876012"/>
    <w:rsid w:val="0087604A"/>
    <w:rsid w:val="00876614"/>
    <w:rsid w:val="0087661E"/>
    <w:rsid w:val="00884E07"/>
    <w:rsid w:val="00885A20"/>
    <w:rsid w:val="00887E7B"/>
    <w:rsid w:val="0089085B"/>
    <w:rsid w:val="00890C51"/>
    <w:rsid w:val="00890F35"/>
    <w:rsid w:val="008925FA"/>
    <w:rsid w:val="008929A1"/>
    <w:rsid w:val="00893988"/>
    <w:rsid w:val="008942FF"/>
    <w:rsid w:val="008951D2"/>
    <w:rsid w:val="00895908"/>
    <w:rsid w:val="00896063"/>
    <w:rsid w:val="008976F4"/>
    <w:rsid w:val="008978CC"/>
    <w:rsid w:val="00897FED"/>
    <w:rsid w:val="008A221D"/>
    <w:rsid w:val="008A230A"/>
    <w:rsid w:val="008A48A6"/>
    <w:rsid w:val="008A4BF7"/>
    <w:rsid w:val="008A4CE4"/>
    <w:rsid w:val="008A533F"/>
    <w:rsid w:val="008A6573"/>
    <w:rsid w:val="008A6579"/>
    <w:rsid w:val="008A6C03"/>
    <w:rsid w:val="008B001D"/>
    <w:rsid w:val="008B00AA"/>
    <w:rsid w:val="008B0FF3"/>
    <w:rsid w:val="008B2246"/>
    <w:rsid w:val="008B2CFA"/>
    <w:rsid w:val="008B4F13"/>
    <w:rsid w:val="008B69A6"/>
    <w:rsid w:val="008B759B"/>
    <w:rsid w:val="008B7878"/>
    <w:rsid w:val="008B7A9D"/>
    <w:rsid w:val="008C0660"/>
    <w:rsid w:val="008C23C3"/>
    <w:rsid w:val="008C298B"/>
    <w:rsid w:val="008C3FA5"/>
    <w:rsid w:val="008C4094"/>
    <w:rsid w:val="008C4C7F"/>
    <w:rsid w:val="008C5640"/>
    <w:rsid w:val="008C706D"/>
    <w:rsid w:val="008C75A8"/>
    <w:rsid w:val="008C798C"/>
    <w:rsid w:val="008D02A1"/>
    <w:rsid w:val="008D0657"/>
    <w:rsid w:val="008D0998"/>
    <w:rsid w:val="008D0C5A"/>
    <w:rsid w:val="008D1F6F"/>
    <w:rsid w:val="008D41DE"/>
    <w:rsid w:val="008D4950"/>
    <w:rsid w:val="008D4B8E"/>
    <w:rsid w:val="008D56E4"/>
    <w:rsid w:val="008D59FE"/>
    <w:rsid w:val="008D5ACF"/>
    <w:rsid w:val="008D679A"/>
    <w:rsid w:val="008E02E8"/>
    <w:rsid w:val="008E09B5"/>
    <w:rsid w:val="008E0B06"/>
    <w:rsid w:val="008E5314"/>
    <w:rsid w:val="008E693E"/>
    <w:rsid w:val="008E7523"/>
    <w:rsid w:val="008E7AD1"/>
    <w:rsid w:val="008E7B78"/>
    <w:rsid w:val="008F059F"/>
    <w:rsid w:val="008F089B"/>
    <w:rsid w:val="008F09F2"/>
    <w:rsid w:val="008F0A60"/>
    <w:rsid w:val="008F20A0"/>
    <w:rsid w:val="008F27C5"/>
    <w:rsid w:val="008F29F4"/>
    <w:rsid w:val="008F3F9C"/>
    <w:rsid w:val="008F45C7"/>
    <w:rsid w:val="008F6AEB"/>
    <w:rsid w:val="00900DD9"/>
    <w:rsid w:val="00901FB7"/>
    <w:rsid w:val="00903256"/>
    <w:rsid w:val="009034F7"/>
    <w:rsid w:val="009035DE"/>
    <w:rsid w:val="00903DC6"/>
    <w:rsid w:val="009040CA"/>
    <w:rsid w:val="00904C61"/>
    <w:rsid w:val="00906F2C"/>
    <w:rsid w:val="00907DB1"/>
    <w:rsid w:val="00910616"/>
    <w:rsid w:val="00910F31"/>
    <w:rsid w:val="0091203B"/>
    <w:rsid w:val="00912368"/>
    <w:rsid w:val="00912B09"/>
    <w:rsid w:val="0091506D"/>
    <w:rsid w:val="00915B93"/>
    <w:rsid w:val="00915EE8"/>
    <w:rsid w:val="009162D3"/>
    <w:rsid w:val="00917168"/>
    <w:rsid w:val="009209EA"/>
    <w:rsid w:val="00921A62"/>
    <w:rsid w:val="00921E00"/>
    <w:rsid w:val="00922332"/>
    <w:rsid w:val="00923872"/>
    <w:rsid w:val="00923F72"/>
    <w:rsid w:val="00923F75"/>
    <w:rsid w:val="00925F36"/>
    <w:rsid w:val="009263EC"/>
    <w:rsid w:val="0092698C"/>
    <w:rsid w:val="009279F2"/>
    <w:rsid w:val="00930D6B"/>
    <w:rsid w:val="00930DA1"/>
    <w:rsid w:val="00931342"/>
    <w:rsid w:val="009332F1"/>
    <w:rsid w:val="009344DF"/>
    <w:rsid w:val="00936939"/>
    <w:rsid w:val="00937273"/>
    <w:rsid w:val="00940EFA"/>
    <w:rsid w:val="00941845"/>
    <w:rsid w:val="00941985"/>
    <w:rsid w:val="00941B7D"/>
    <w:rsid w:val="0094275F"/>
    <w:rsid w:val="00943572"/>
    <w:rsid w:val="0094367B"/>
    <w:rsid w:val="00943F8A"/>
    <w:rsid w:val="009446AB"/>
    <w:rsid w:val="009447DF"/>
    <w:rsid w:val="00947B2C"/>
    <w:rsid w:val="00947E89"/>
    <w:rsid w:val="00950C6E"/>
    <w:rsid w:val="00951E9C"/>
    <w:rsid w:val="00952304"/>
    <w:rsid w:val="009529D6"/>
    <w:rsid w:val="00952CB2"/>
    <w:rsid w:val="00953DF4"/>
    <w:rsid w:val="009547CE"/>
    <w:rsid w:val="009557B5"/>
    <w:rsid w:val="00955A21"/>
    <w:rsid w:val="00955FAB"/>
    <w:rsid w:val="00956193"/>
    <w:rsid w:val="00956441"/>
    <w:rsid w:val="0095796E"/>
    <w:rsid w:val="0096034E"/>
    <w:rsid w:val="00960422"/>
    <w:rsid w:val="00960A33"/>
    <w:rsid w:val="0096134A"/>
    <w:rsid w:val="00961460"/>
    <w:rsid w:val="00961D51"/>
    <w:rsid w:val="00962D15"/>
    <w:rsid w:val="00963AEE"/>
    <w:rsid w:val="00964BC0"/>
    <w:rsid w:val="00964CF8"/>
    <w:rsid w:val="0097082F"/>
    <w:rsid w:val="00971175"/>
    <w:rsid w:val="00971F0A"/>
    <w:rsid w:val="0097318C"/>
    <w:rsid w:val="00975E14"/>
    <w:rsid w:val="00976A0A"/>
    <w:rsid w:val="009774A6"/>
    <w:rsid w:val="00977973"/>
    <w:rsid w:val="00981137"/>
    <w:rsid w:val="00982ABA"/>
    <w:rsid w:val="0098334B"/>
    <w:rsid w:val="00983387"/>
    <w:rsid w:val="00983F4A"/>
    <w:rsid w:val="0098527B"/>
    <w:rsid w:val="0098586C"/>
    <w:rsid w:val="00985D9F"/>
    <w:rsid w:val="0098602D"/>
    <w:rsid w:val="00986181"/>
    <w:rsid w:val="00986696"/>
    <w:rsid w:val="00986A9D"/>
    <w:rsid w:val="0098701C"/>
    <w:rsid w:val="0099087F"/>
    <w:rsid w:val="009912FC"/>
    <w:rsid w:val="009921AE"/>
    <w:rsid w:val="00993B68"/>
    <w:rsid w:val="00994057"/>
    <w:rsid w:val="0099450E"/>
    <w:rsid w:val="00994CA6"/>
    <w:rsid w:val="0099556A"/>
    <w:rsid w:val="0099614E"/>
    <w:rsid w:val="009972A0"/>
    <w:rsid w:val="009974C6"/>
    <w:rsid w:val="00997673"/>
    <w:rsid w:val="009A0587"/>
    <w:rsid w:val="009A0971"/>
    <w:rsid w:val="009A12B0"/>
    <w:rsid w:val="009A1A97"/>
    <w:rsid w:val="009A2551"/>
    <w:rsid w:val="009A4384"/>
    <w:rsid w:val="009A52FB"/>
    <w:rsid w:val="009A6A52"/>
    <w:rsid w:val="009A6B26"/>
    <w:rsid w:val="009A7006"/>
    <w:rsid w:val="009A7208"/>
    <w:rsid w:val="009A7A68"/>
    <w:rsid w:val="009B00CE"/>
    <w:rsid w:val="009B0304"/>
    <w:rsid w:val="009B0523"/>
    <w:rsid w:val="009B1720"/>
    <w:rsid w:val="009B39B8"/>
    <w:rsid w:val="009B431F"/>
    <w:rsid w:val="009B4DC8"/>
    <w:rsid w:val="009B4E42"/>
    <w:rsid w:val="009B501F"/>
    <w:rsid w:val="009B545E"/>
    <w:rsid w:val="009B552A"/>
    <w:rsid w:val="009B5C76"/>
    <w:rsid w:val="009B70B9"/>
    <w:rsid w:val="009B75D0"/>
    <w:rsid w:val="009B7D2C"/>
    <w:rsid w:val="009C0414"/>
    <w:rsid w:val="009C068F"/>
    <w:rsid w:val="009C13AE"/>
    <w:rsid w:val="009C1BEE"/>
    <w:rsid w:val="009C2B3D"/>
    <w:rsid w:val="009C4145"/>
    <w:rsid w:val="009C5014"/>
    <w:rsid w:val="009C5142"/>
    <w:rsid w:val="009C5A76"/>
    <w:rsid w:val="009C663B"/>
    <w:rsid w:val="009C67A4"/>
    <w:rsid w:val="009C7887"/>
    <w:rsid w:val="009D1457"/>
    <w:rsid w:val="009D1C2C"/>
    <w:rsid w:val="009D263F"/>
    <w:rsid w:val="009D2B2E"/>
    <w:rsid w:val="009D2C1D"/>
    <w:rsid w:val="009D2D75"/>
    <w:rsid w:val="009D3D63"/>
    <w:rsid w:val="009D4428"/>
    <w:rsid w:val="009D4C15"/>
    <w:rsid w:val="009D4DB9"/>
    <w:rsid w:val="009D64ED"/>
    <w:rsid w:val="009E06DB"/>
    <w:rsid w:val="009E0B07"/>
    <w:rsid w:val="009E1A4C"/>
    <w:rsid w:val="009E2746"/>
    <w:rsid w:val="009E3548"/>
    <w:rsid w:val="009E3C64"/>
    <w:rsid w:val="009E522C"/>
    <w:rsid w:val="009E54BA"/>
    <w:rsid w:val="009E57C3"/>
    <w:rsid w:val="009E79CC"/>
    <w:rsid w:val="009E7F15"/>
    <w:rsid w:val="009F13A7"/>
    <w:rsid w:val="009F1F47"/>
    <w:rsid w:val="009F2A40"/>
    <w:rsid w:val="009F46C9"/>
    <w:rsid w:val="009F4CFC"/>
    <w:rsid w:val="009F541D"/>
    <w:rsid w:val="009F5AFE"/>
    <w:rsid w:val="009F6F0E"/>
    <w:rsid w:val="00A01BA6"/>
    <w:rsid w:val="00A02649"/>
    <w:rsid w:val="00A02668"/>
    <w:rsid w:val="00A0324A"/>
    <w:rsid w:val="00A07A2D"/>
    <w:rsid w:val="00A07DB6"/>
    <w:rsid w:val="00A10210"/>
    <w:rsid w:val="00A10454"/>
    <w:rsid w:val="00A10825"/>
    <w:rsid w:val="00A10860"/>
    <w:rsid w:val="00A12266"/>
    <w:rsid w:val="00A12809"/>
    <w:rsid w:val="00A14B11"/>
    <w:rsid w:val="00A15560"/>
    <w:rsid w:val="00A16FAA"/>
    <w:rsid w:val="00A17D85"/>
    <w:rsid w:val="00A203E7"/>
    <w:rsid w:val="00A2139C"/>
    <w:rsid w:val="00A214F2"/>
    <w:rsid w:val="00A22D7C"/>
    <w:rsid w:val="00A25343"/>
    <w:rsid w:val="00A25932"/>
    <w:rsid w:val="00A25FA4"/>
    <w:rsid w:val="00A26E79"/>
    <w:rsid w:val="00A276FD"/>
    <w:rsid w:val="00A27E68"/>
    <w:rsid w:val="00A311DD"/>
    <w:rsid w:val="00A3297C"/>
    <w:rsid w:val="00A3299F"/>
    <w:rsid w:val="00A344A7"/>
    <w:rsid w:val="00A346D6"/>
    <w:rsid w:val="00A34DFA"/>
    <w:rsid w:val="00A35841"/>
    <w:rsid w:val="00A35A86"/>
    <w:rsid w:val="00A36B31"/>
    <w:rsid w:val="00A36E81"/>
    <w:rsid w:val="00A37292"/>
    <w:rsid w:val="00A37AEE"/>
    <w:rsid w:val="00A37F4C"/>
    <w:rsid w:val="00A40D5B"/>
    <w:rsid w:val="00A4250C"/>
    <w:rsid w:val="00A4283F"/>
    <w:rsid w:val="00A42B05"/>
    <w:rsid w:val="00A4442A"/>
    <w:rsid w:val="00A44596"/>
    <w:rsid w:val="00A446FC"/>
    <w:rsid w:val="00A45906"/>
    <w:rsid w:val="00A4631E"/>
    <w:rsid w:val="00A46391"/>
    <w:rsid w:val="00A47818"/>
    <w:rsid w:val="00A47BF5"/>
    <w:rsid w:val="00A47DD5"/>
    <w:rsid w:val="00A51A80"/>
    <w:rsid w:val="00A5258C"/>
    <w:rsid w:val="00A52974"/>
    <w:rsid w:val="00A529F4"/>
    <w:rsid w:val="00A5346F"/>
    <w:rsid w:val="00A5361E"/>
    <w:rsid w:val="00A54066"/>
    <w:rsid w:val="00A54D14"/>
    <w:rsid w:val="00A55B0B"/>
    <w:rsid w:val="00A567CE"/>
    <w:rsid w:val="00A5799F"/>
    <w:rsid w:val="00A60492"/>
    <w:rsid w:val="00A6161B"/>
    <w:rsid w:val="00A64258"/>
    <w:rsid w:val="00A65884"/>
    <w:rsid w:val="00A7091C"/>
    <w:rsid w:val="00A71B15"/>
    <w:rsid w:val="00A722F3"/>
    <w:rsid w:val="00A735B8"/>
    <w:rsid w:val="00A75384"/>
    <w:rsid w:val="00A757A2"/>
    <w:rsid w:val="00A75DEC"/>
    <w:rsid w:val="00A77052"/>
    <w:rsid w:val="00A777F8"/>
    <w:rsid w:val="00A77DEC"/>
    <w:rsid w:val="00A80C29"/>
    <w:rsid w:val="00A80C53"/>
    <w:rsid w:val="00A825EA"/>
    <w:rsid w:val="00A8296E"/>
    <w:rsid w:val="00A833AC"/>
    <w:rsid w:val="00A83C95"/>
    <w:rsid w:val="00A84E34"/>
    <w:rsid w:val="00A87695"/>
    <w:rsid w:val="00A87DE1"/>
    <w:rsid w:val="00A904F0"/>
    <w:rsid w:val="00A90A11"/>
    <w:rsid w:val="00A91732"/>
    <w:rsid w:val="00A91B4D"/>
    <w:rsid w:val="00A92113"/>
    <w:rsid w:val="00A92879"/>
    <w:rsid w:val="00A92A15"/>
    <w:rsid w:val="00A92CF7"/>
    <w:rsid w:val="00A93480"/>
    <w:rsid w:val="00A93A09"/>
    <w:rsid w:val="00A96892"/>
    <w:rsid w:val="00AA0344"/>
    <w:rsid w:val="00AA0EB9"/>
    <w:rsid w:val="00AA1CBF"/>
    <w:rsid w:val="00AA448B"/>
    <w:rsid w:val="00AA563E"/>
    <w:rsid w:val="00AA58E7"/>
    <w:rsid w:val="00AA5A0F"/>
    <w:rsid w:val="00AB23DA"/>
    <w:rsid w:val="00AB2FB9"/>
    <w:rsid w:val="00AB31D2"/>
    <w:rsid w:val="00AB35BB"/>
    <w:rsid w:val="00AB4705"/>
    <w:rsid w:val="00AB5325"/>
    <w:rsid w:val="00AB6A4B"/>
    <w:rsid w:val="00AC024E"/>
    <w:rsid w:val="00AC05AF"/>
    <w:rsid w:val="00AC0EDD"/>
    <w:rsid w:val="00AC100F"/>
    <w:rsid w:val="00AC10A9"/>
    <w:rsid w:val="00AC1D61"/>
    <w:rsid w:val="00AC2427"/>
    <w:rsid w:val="00AC2BD1"/>
    <w:rsid w:val="00AC31AB"/>
    <w:rsid w:val="00AC3D80"/>
    <w:rsid w:val="00AC3DD9"/>
    <w:rsid w:val="00AC4DCC"/>
    <w:rsid w:val="00AC6356"/>
    <w:rsid w:val="00AC7ACB"/>
    <w:rsid w:val="00AC7EAD"/>
    <w:rsid w:val="00AD04C5"/>
    <w:rsid w:val="00AD1013"/>
    <w:rsid w:val="00AD1419"/>
    <w:rsid w:val="00AD1C4A"/>
    <w:rsid w:val="00AD2593"/>
    <w:rsid w:val="00AD28A6"/>
    <w:rsid w:val="00AD2F70"/>
    <w:rsid w:val="00AD3A53"/>
    <w:rsid w:val="00AD3C3F"/>
    <w:rsid w:val="00AD7655"/>
    <w:rsid w:val="00AD76E2"/>
    <w:rsid w:val="00AE351F"/>
    <w:rsid w:val="00AE3E89"/>
    <w:rsid w:val="00AE6067"/>
    <w:rsid w:val="00AE661B"/>
    <w:rsid w:val="00AE69E0"/>
    <w:rsid w:val="00AF0524"/>
    <w:rsid w:val="00AF176D"/>
    <w:rsid w:val="00AF2760"/>
    <w:rsid w:val="00AF44F8"/>
    <w:rsid w:val="00AF6532"/>
    <w:rsid w:val="00B001CF"/>
    <w:rsid w:val="00B01CB3"/>
    <w:rsid w:val="00B025A5"/>
    <w:rsid w:val="00B03D8E"/>
    <w:rsid w:val="00B04EF6"/>
    <w:rsid w:val="00B06F04"/>
    <w:rsid w:val="00B10F5E"/>
    <w:rsid w:val="00B12234"/>
    <w:rsid w:val="00B1229B"/>
    <w:rsid w:val="00B12775"/>
    <w:rsid w:val="00B133CD"/>
    <w:rsid w:val="00B13769"/>
    <w:rsid w:val="00B13D69"/>
    <w:rsid w:val="00B1487E"/>
    <w:rsid w:val="00B162FE"/>
    <w:rsid w:val="00B16381"/>
    <w:rsid w:val="00B17276"/>
    <w:rsid w:val="00B20C6D"/>
    <w:rsid w:val="00B22811"/>
    <w:rsid w:val="00B22870"/>
    <w:rsid w:val="00B2308F"/>
    <w:rsid w:val="00B235A7"/>
    <w:rsid w:val="00B23D1E"/>
    <w:rsid w:val="00B2772B"/>
    <w:rsid w:val="00B27FCE"/>
    <w:rsid w:val="00B30003"/>
    <w:rsid w:val="00B30B9E"/>
    <w:rsid w:val="00B30F52"/>
    <w:rsid w:val="00B31816"/>
    <w:rsid w:val="00B319B5"/>
    <w:rsid w:val="00B31AC3"/>
    <w:rsid w:val="00B31FD0"/>
    <w:rsid w:val="00B32878"/>
    <w:rsid w:val="00B32BDD"/>
    <w:rsid w:val="00B33403"/>
    <w:rsid w:val="00B3389D"/>
    <w:rsid w:val="00B33DE9"/>
    <w:rsid w:val="00B33E06"/>
    <w:rsid w:val="00B349A8"/>
    <w:rsid w:val="00B3560D"/>
    <w:rsid w:val="00B37BBC"/>
    <w:rsid w:val="00B404DB"/>
    <w:rsid w:val="00B404E9"/>
    <w:rsid w:val="00B4076D"/>
    <w:rsid w:val="00B41069"/>
    <w:rsid w:val="00B411AB"/>
    <w:rsid w:val="00B41316"/>
    <w:rsid w:val="00B417FF"/>
    <w:rsid w:val="00B4186A"/>
    <w:rsid w:val="00B4192C"/>
    <w:rsid w:val="00B42FE6"/>
    <w:rsid w:val="00B44304"/>
    <w:rsid w:val="00B452A2"/>
    <w:rsid w:val="00B458D2"/>
    <w:rsid w:val="00B46784"/>
    <w:rsid w:val="00B46835"/>
    <w:rsid w:val="00B4687D"/>
    <w:rsid w:val="00B47E11"/>
    <w:rsid w:val="00B47FF5"/>
    <w:rsid w:val="00B50D4B"/>
    <w:rsid w:val="00B52795"/>
    <w:rsid w:val="00B52F33"/>
    <w:rsid w:val="00B5326F"/>
    <w:rsid w:val="00B538B0"/>
    <w:rsid w:val="00B54017"/>
    <w:rsid w:val="00B55018"/>
    <w:rsid w:val="00B55397"/>
    <w:rsid w:val="00B56093"/>
    <w:rsid w:val="00B566E1"/>
    <w:rsid w:val="00B56A71"/>
    <w:rsid w:val="00B57FF8"/>
    <w:rsid w:val="00B60347"/>
    <w:rsid w:val="00B60399"/>
    <w:rsid w:val="00B615D5"/>
    <w:rsid w:val="00B61D55"/>
    <w:rsid w:val="00B6202F"/>
    <w:rsid w:val="00B62D78"/>
    <w:rsid w:val="00B63B45"/>
    <w:rsid w:val="00B63C13"/>
    <w:rsid w:val="00B641A1"/>
    <w:rsid w:val="00B6474E"/>
    <w:rsid w:val="00B64AE4"/>
    <w:rsid w:val="00B66374"/>
    <w:rsid w:val="00B66CE9"/>
    <w:rsid w:val="00B66E9C"/>
    <w:rsid w:val="00B673CB"/>
    <w:rsid w:val="00B674B2"/>
    <w:rsid w:val="00B72650"/>
    <w:rsid w:val="00B73627"/>
    <w:rsid w:val="00B7404A"/>
    <w:rsid w:val="00B7407C"/>
    <w:rsid w:val="00B740D7"/>
    <w:rsid w:val="00B745D9"/>
    <w:rsid w:val="00B76EF4"/>
    <w:rsid w:val="00B81121"/>
    <w:rsid w:val="00B81377"/>
    <w:rsid w:val="00B8238C"/>
    <w:rsid w:val="00B83245"/>
    <w:rsid w:val="00B832DC"/>
    <w:rsid w:val="00B83B1B"/>
    <w:rsid w:val="00B84A15"/>
    <w:rsid w:val="00B84CF4"/>
    <w:rsid w:val="00B855B3"/>
    <w:rsid w:val="00B85933"/>
    <w:rsid w:val="00B85F44"/>
    <w:rsid w:val="00B8616F"/>
    <w:rsid w:val="00B86EB6"/>
    <w:rsid w:val="00B87DBD"/>
    <w:rsid w:val="00B90542"/>
    <w:rsid w:val="00B914AB"/>
    <w:rsid w:val="00B91B89"/>
    <w:rsid w:val="00B92BA5"/>
    <w:rsid w:val="00B937DE"/>
    <w:rsid w:val="00B9453B"/>
    <w:rsid w:val="00B94817"/>
    <w:rsid w:val="00B94990"/>
    <w:rsid w:val="00B9601F"/>
    <w:rsid w:val="00B969D5"/>
    <w:rsid w:val="00B97814"/>
    <w:rsid w:val="00B97DD3"/>
    <w:rsid w:val="00BA046B"/>
    <w:rsid w:val="00BA08C5"/>
    <w:rsid w:val="00BA0BAB"/>
    <w:rsid w:val="00BA0D19"/>
    <w:rsid w:val="00BA1578"/>
    <w:rsid w:val="00BA1FC9"/>
    <w:rsid w:val="00BA26D7"/>
    <w:rsid w:val="00BA3941"/>
    <w:rsid w:val="00BA562C"/>
    <w:rsid w:val="00BA563B"/>
    <w:rsid w:val="00BA7448"/>
    <w:rsid w:val="00BA7479"/>
    <w:rsid w:val="00BB0780"/>
    <w:rsid w:val="00BB07B8"/>
    <w:rsid w:val="00BB2DC2"/>
    <w:rsid w:val="00BB3015"/>
    <w:rsid w:val="00BB345E"/>
    <w:rsid w:val="00BB373B"/>
    <w:rsid w:val="00BB48DD"/>
    <w:rsid w:val="00BB5188"/>
    <w:rsid w:val="00BB6E12"/>
    <w:rsid w:val="00BC0941"/>
    <w:rsid w:val="00BC10DD"/>
    <w:rsid w:val="00BC2512"/>
    <w:rsid w:val="00BC2FA6"/>
    <w:rsid w:val="00BC31DD"/>
    <w:rsid w:val="00BC3417"/>
    <w:rsid w:val="00BC4C40"/>
    <w:rsid w:val="00BC4F24"/>
    <w:rsid w:val="00BC5889"/>
    <w:rsid w:val="00BC75C7"/>
    <w:rsid w:val="00BC7C19"/>
    <w:rsid w:val="00BD022E"/>
    <w:rsid w:val="00BD1DD1"/>
    <w:rsid w:val="00BD2B7C"/>
    <w:rsid w:val="00BD31AD"/>
    <w:rsid w:val="00BD346C"/>
    <w:rsid w:val="00BD39CD"/>
    <w:rsid w:val="00BD3CD9"/>
    <w:rsid w:val="00BD559D"/>
    <w:rsid w:val="00BD5CDA"/>
    <w:rsid w:val="00BD7C30"/>
    <w:rsid w:val="00BE1300"/>
    <w:rsid w:val="00BE15CC"/>
    <w:rsid w:val="00BE18C7"/>
    <w:rsid w:val="00BE1977"/>
    <w:rsid w:val="00BE25B8"/>
    <w:rsid w:val="00BE536B"/>
    <w:rsid w:val="00BE54AE"/>
    <w:rsid w:val="00BE7F1B"/>
    <w:rsid w:val="00BF056B"/>
    <w:rsid w:val="00BF1158"/>
    <w:rsid w:val="00BF1371"/>
    <w:rsid w:val="00BF2912"/>
    <w:rsid w:val="00BF34B3"/>
    <w:rsid w:val="00BF3BCD"/>
    <w:rsid w:val="00BF58DE"/>
    <w:rsid w:val="00BF71B3"/>
    <w:rsid w:val="00C00341"/>
    <w:rsid w:val="00C005D9"/>
    <w:rsid w:val="00C0127B"/>
    <w:rsid w:val="00C025E8"/>
    <w:rsid w:val="00C03D22"/>
    <w:rsid w:val="00C04556"/>
    <w:rsid w:val="00C04B04"/>
    <w:rsid w:val="00C05438"/>
    <w:rsid w:val="00C057C5"/>
    <w:rsid w:val="00C064D9"/>
    <w:rsid w:val="00C06C8E"/>
    <w:rsid w:val="00C07B4E"/>
    <w:rsid w:val="00C10764"/>
    <w:rsid w:val="00C10799"/>
    <w:rsid w:val="00C107A0"/>
    <w:rsid w:val="00C11C24"/>
    <w:rsid w:val="00C12979"/>
    <w:rsid w:val="00C134BF"/>
    <w:rsid w:val="00C13D30"/>
    <w:rsid w:val="00C149FD"/>
    <w:rsid w:val="00C17BC6"/>
    <w:rsid w:val="00C17C79"/>
    <w:rsid w:val="00C20CC9"/>
    <w:rsid w:val="00C21846"/>
    <w:rsid w:val="00C22A03"/>
    <w:rsid w:val="00C22E02"/>
    <w:rsid w:val="00C23287"/>
    <w:rsid w:val="00C23339"/>
    <w:rsid w:val="00C235A1"/>
    <w:rsid w:val="00C23B8F"/>
    <w:rsid w:val="00C23EFC"/>
    <w:rsid w:val="00C24BFD"/>
    <w:rsid w:val="00C25E8B"/>
    <w:rsid w:val="00C25ECC"/>
    <w:rsid w:val="00C26B01"/>
    <w:rsid w:val="00C26B9E"/>
    <w:rsid w:val="00C2769A"/>
    <w:rsid w:val="00C30F7F"/>
    <w:rsid w:val="00C32464"/>
    <w:rsid w:val="00C33386"/>
    <w:rsid w:val="00C3414D"/>
    <w:rsid w:val="00C358BF"/>
    <w:rsid w:val="00C3606A"/>
    <w:rsid w:val="00C365EA"/>
    <w:rsid w:val="00C366C8"/>
    <w:rsid w:val="00C40B5C"/>
    <w:rsid w:val="00C41602"/>
    <w:rsid w:val="00C41EDC"/>
    <w:rsid w:val="00C4236A"/>
    <w:rsid w:val="00C42B01"/>
    <w:rsid w:val="00C4496C"/>
    <w:rsid w:val="00C45269"/>
    <w:rsid w:val="00C45D12"/>
    <w:rsid w:val="00C470BA"/>
    <w:rsid w:val="00C479A4"/>
    <w:rsid w:val="00C50BD1"/>
    <w:rsid w:val="00C515DD"/>
    <w:rsid w:val="00C52567"/>
    <w:rsid w:val="00C537FF"/>
    <w:rsid w:val="00C5546F"/>
    <w:rsid w:val="00C55895"/>
    <w:rsid w:val="00C5613C"/>
    <w:rsid w:val="00C5726F"/>
    <w:rsid w:val="00C572A5"/>
    <w:rsid w:val="00C574C9"/>
    <w:rsid w:val="00C57519"/>
    <w:rsid w:val="00C6199E"/>
    <w:rsid w:val="00C63776"/>
    <w:rsid w:val="00C63A05"/>
    <w:rsid w:val="00C646CD"/>
    <w:rsid w:val="00C7025F"/>
    <w:rsid w:val="00C73EE0"/>
    <w:rsid w:val="00C74B19"/>
    <w:rsid w:val="00C75333"/>
    <w:rsid w:val="00C7661D"/>
    <w:rsid w:val="00C76DE9"/>
    <w:rsid w:val="00C76E19"/>
    <w:rsid w:val="00C76F66"/>
    <w:rsid w:val="00C777D9"/>
    <w:rsid w:val="00C81630"/>
    <w:rsid w:val="00C83C4C"/>
    <w:rsid w:val="00C84318"/>
    <w:rsid w:val="00C84C4C"/>
    <w:rsid w:val="00C85996"/>
    <w:rsid w:val="00C86074"/>
    <w:rsid w:val="00C868E7"/>
    <w:rsid w:val="00C8749A"/>
    <w:rsid w:val="00C90276"/>
    <w:rsid w:val="00C90B60"/>
    <w:rsid w:val="00C91816"/>
    <w:rsid w:val="00C91A49"/>
    <w:rsid w:val="00C91A86"/>
    <w:rsid w:val="00C92104"/>
    <w:rsid w:val="00C928BE"/>
    <w:rsid w:val="00C94F10"/>
    <w:rsid w:val="00C94FEA"/>
    <w:rsid w:val="00C957E5"/>
    <w:rsid w:val="00C95B37"/>
    <w:rsid w:val="00C96EBC"/>
    <w:rsid w:val="00C97851"/>
    <w:rsid w:val="00C97F20"/>
    <w:rsid w:val="00CA008A"/>
    <w:rsid w:val="00CA1F00"/>
    <w:rsid w:val="00CA2213"/>
    <w:rsid w:val="00CA36BC"/>
    <w:rsid w:val="00CA36F8"/>
    <w:rsid w:val="00CA3B43"/>
    <w:rsid w:val="00CA42B7"/>
    <w:rsid w:val="00CA4CEB"/>
    <w:rsid w:val="00CA539C"/>
    <w:rsid w:val="00CA5CAF"/>
    <w:rsid w:val="00CA64E8"/>
    <w:rsid w:val="00CA66B9"/>
    <w:rsid w:val="00CA7F20"/>
    <w:rsid w:val="00CB0239"/>
    <w:rsid w:val="00CB116D"/>
    <w:rsid w:val="00CB12C0"/>
    <w:rsid w:val="00CB3430"/>
    <w:rsid w:val="00CB35EA"/>
    <w:rsid w:val="00CB4C3C"/>
    <w:rsid w:val="00CB51E3"/>
    <w:rsid w:val="00CB574F"/>
    <w:rsid w:val="00CB5C4B"/>
    <w:rsid w:val="00CB6B99"/>
    <w:rsid w:val="00CB7074"/>
    <w:rsid w:val="00CB70EB"/>
    <w:rsid w:val="00CC0B11"/>
    <w:rsid w:val="00CC19FB"/>
    <w:rsid w:val="00CC203D"/>
    <w:rsid w:val="00CC4569"/>
    <w:rsid w:val="00CC4A6B"/>
    <w:rsid w:val="00CC57BE"/>
    <w:rsid w:val="00CC5E2B"/>
    <w:rsid w:val="00CC6BD4"/>
    <w:rsid w:val="00CC76E4"/>
    <w:rsid w:val="00CD076F"/>
    <w:rsid w:val="00CD0C2B"/>
    <w:rsid w:val="00CD10B0"/>
    <w:rsid w:val="00CD1BB7"/>
    <w:rsid w:val="00CD1FC8"/>
    <w:rsid w:val="00CD2147"/>
    <w:rsid w:val="00CD215D"/>
    <w:rsid w:val="00CD2E68"/>
    <w:rsid w:val="00CD2ECD"/>
    <w:rsid w:val="00CD3EF2"/>
    <w:rsid w:val="00CD462B"/>
    <w:rsid w:val="00CD4EC2"/>
    <w:rsid w:val="00CD6D38"/>
    <w:rsid w:val="00CD7043"/>
    <w:rsid w:val="00CE0342"/>
    <w:rsid w:val="00CE0BDF"/>
    <w:rsid w:val="00CE0D3D"/>
    <w:rsid w:val="00CE122D"/>
    <w:rsid w:val="00CE1286"/>
    <w:rsid w:val="00CE147B"/>
    <w:rsid w:val="00CE1AF9"/>
    <w:rsid w:val="00CE1D0F"/>
    <w:rsid w:val="00CE1D3A"/>
    <w:rsid w:val="00CE2318"/>
    <w:rsid w:val="00CE4FA0"/>
    <w:rsid w:val="00CE520B"/>
    <w:rsid w:val="00CE6D6A"/>
    <w:rsid w:val="00CE7516"/>
    <w:rsid w:val="00CF01EF"/>
    <w:rsid w:val="00CF0416"/>
    <w:rsid w:val="00CF08B9"/>
    <w:rsid w:val="00CF0CA5"/>
    <w:rsid w:val="00CF1892"/>
    <w:rsid w:val="00CF1D82"/>
    <w:rsid w:val="00CF38B2"/>
    <w:rsid w:val="00CF3E6E"/>
    <w:rsid w:val="00CF587A"/>
    <w:rsid w:val="00CF5F84"/>
    <w:rsid w:val="00CF6219"/>
    <w:rsid w:val="00CF64FA"/>
    <w:rsid w:val="00CF770F"/>
    <w:rsid w:val="00D003FD"/>
    <w:rsid w:val="00D0092E"/>
    <w:rsid w:val="00D014E1"/>
    <w:rsid w:val="00D02818"/>
    <w:rsid w:val="00D02AA6"/>
    <w:rsid w:val="00D03124"/>
    <w:rsid w:val="00D03AD9"/>
    <w:rsid w:val="00D0479F"/>
    <w:rsid w:val="00D047BD"/>
    <w:rsid w:val="00D0550D"/>
    <w:rsid w:val="00D05706"/>
    <w:rsid w:val="00D065C7"/>
    <w:rsid w:val="00D078AD"/>
    <w:rsid w:val="00D07AE2"/>
    <w:rsid w:val="00D11983"/>
    <w:rsid w:val="00D127C8"/>
    <w:rsid w:val="00D13E50"/>
    <w:rsid w:val="00D15181"/>
    <w:rsid w:val="00D15720"/>
    <w:rsid w:val="00D15ACF"/>
    <w:rsid w:val="00D15BE0"/>
    <w:rsid w:val="00D16E58"/>
    <w:rsid w:val="00D170B6"/>
    <w:rsid w:val="00D17B24"/>
    <w:rsid w:val="00D2017D"/>
    <w:rsid w:val="00D202A2"/>
    <w:rsid w:val="00D20482"/>
    <w:rsid w:val="00D20EB5"/>
    <w:rsid w:val="00D21079"/>
    <w:rsid w:val="00D22879"/>
    <w:rsid w:val="00D2364B"/>
    <w:rsid w:val="00D24167"/>
    <w:rsid w:val="00D2425C"/>
    <w:rsid w:val="00D24847"/>
    <w:rsid w:val="00D255C0"/>
    <w:rsid w:val="00D2656A"/>
    <w:rsid w:val="00D26ECB"/>
    <w:rsid w:val="00D27040"/>
    <w:rsid w:val="00D27422"/>
    <w:rsid w:val="00D3076F"/>
    <w:rsid w:val="00D30B49"/>
    <w:rsid w:val="00D30B98"/>
    <w:rsid w:val="00D32004"/>
    <w:rsid w:val="00D32612"/>
    <w:rsid w:val="00D369E1"/>
    <w:rsid w:val="00D4081D"/>
    <w:rsid w:val="00D42DCF"/>
    <w:rsid w:val="00D42F77"/>
    <w:rsid w:val="00D436D5"/>
    <w:rsid w:val="00D43736"/>
    <w:rsid w:val="00D46EC3"/>
    <w:rsid w:val="00D50D01"/>
    <w:rsid w:val="00D50FF8"/>
    <w:rsid w:val="00D5157D"/>
    <w:rsid w:val="00D51EE7"/>
    <w:rsid w:val="00D527D3"/>
    <w:rsid w:val="00D52C91"/>
    <w:rsid w:val="00D52CF9"/>
    <w:rsid w:val="00D53108"/>
    <w:rsid w:val="00D547C9"/>
    <w:rsid w:val="00D549D9"/>
    <w:rsid w:val="00D5507D"/>
    <w:rsid w:val="00D566CE"/>
    <w:rsid w:val="00D5684D"/>
    <w:rsid w:val="00D56DAF"/>
    <w:rsid w:val="00D56E33"/>
    <w:rsid w:val="00D57C87"/>
    <w:rsid w:val="00D60C9B"/>
    <w:rsid w:val="00D60EBB"/>
    <w:rsid w:val="00D62095"/>
    <w:rsid w:val="00D63355"/>
    <w:rsid w:val="00D63A25"/>
    <w:rsid w:val="00D64208"/>
    <w:rsid w:val="00D647A5"/>
    <w:rsid w:val="00D64B1C"/>
    <w:rsid w:val="00D66A6A"/>
    <w:rsid w:val="00D677F2"/>
    <w:rsid w:val="00D678AD"/>
    <w:rsid w:val="00D67D13"/>
    <w:rsid w:val="00D713C6"/>
    <w:rsid w:val="00D71834"/>
    <w:rsid w:val="00D72CA8"/>
    <w:rsid w:val="00D73BF9"/>
    <w:rsid w:val="00D7412A"/>
    <w:rsid w:val="00D74440"/>
    <w:rsid w:val="00D7463A"/>
    <w:rsid w:val="00D75F3C"/>
    <w:rsid w:val="00D774E4"/>
    <w:rsid w:val="00D7760F"/>
    <w:rsid w:val="00D77A0C"/>
    <w:rsid w:val="00D77C54"/>
    <w:rsid w:val="00D80660"/>
    <w:rsid w:val="00D80B46"/>
    <w:rsid w:val="00D80BA8"/>
    <w:rsid w:val="00D81210"/>
    <w:rsid w:val="00D815C2"/>
    <w:rsid w:val="00D817B3"/>
    <w:rsid w:val="00D81FCB"/>
    <w:rsid w:val="00D820F4"/>
    <w:rsid w:val="00D82BC6"/>
    <w:rsid w:val="00D8372F"/>
    <w:rsid w:val="00D83B43"/>
    <w:rsid w:val="00D84676"/>
    <w:rsid w:val="00D847FD"/>
    <w:rsid w:val="00D84F2B"/>
    <w:rsid w:val="00D84FBD"/>
    <w:rsid w:val="00D85145"/>
    <w:rsid w:val="00D85513"/>
    <w:rsid w:val="00D855B1"/>
    <w:rsid w:val="00D869D9"/>
    <w:rsid w:val="00D878E7"/>
    <w:rsid w:val="00D87D02"/>
    <w:rsid w:val="00D90B3A"/>
    <w:rsid w:val="00D90E03"/>
    <w:rsid w:val="00D91A1F"/>
    <w:rsid w:val="00D92FA7"/>
    <w:rsid w:val="00D92FD7"/>
    <w:rsid w:val="00D94EC3"/>
    <w:rsid w:val="00D96666"/>
    <w:rsid w:val="00D9704E"/>
    <w:rsid w:val="00D971D4"/>
    <w:rsid w:val="00DA00B9"/>
    <w:rsid w:val="00DA0B46"/>
    <w:rsid w:val="00DA138E"/>
    <w:rsid w:val="00DA1539"/>
    <w:rsid w:val="00DA1C52"/>
    <w:rsid w:val="00DA2718"/>
    <w:rsid w:val="00DA3DEE"/>
    <w:rsid w:val="00DA3E8C"/>
    <w:rsid w:val="00DA5DD9"/>
    <w:rsid w:val="00DB040E"/>
    <w:rsid w:val="00DB0651"/>
    <w:rsid w:val="00DB0EAD"/>
    <w:rsid w:val="00DB15C2"/>
    <w:rsid w:val="00DB186C"/>
    <w:rsid w:val="00DB2BF5"/>
    <w:rsid w:val="00DB3238"/>
    <w:rsid w:val="00DB3C74"/>
    <w:rsid w:val="00DB401C"/>
    <w:rsid w:val="00DB4599"/>
    <w:rsid w:val="00DB590C"/>
    <w:rsid w:val="00DB69E3"/>
    <w:rsid w:val="00DB7EB4"/>
    <w:rsid w:val="00DC0B44"/>
    <w:rsid w:val="00DC1E33"/>
    <w:rsid w:val="00DC5331"/>
    <w:rsid w:val="00DC7EE6"/>
    <w:rsid w:val="00DD172A"/>
    <w:rsid w:val="00DD195C"/>
    <w:rsid w:val="00DD1E06"/>
    <w:rsid w:val="00DD264A"/>
    <w:rsid w:val="00DD3CBC"/>
    <w:rsid w:val="00DD6146"/>
    <w:rsid w:val="00DD63B3"/>
    <w:rsid w:val="00DD6A6E"/>
    <w:rsid w:val="00DE0A7E"/>
    <w:rsid w:val="00DE0F1E"/>
    <w:rsid w:val="00DE12C0"/>
    <w:rsid w:val="00DE1369"/>
    <w:rsid w:val="00DE185A"/>
    <w:rsid w:val="00DE1BE6"/>
    <w:rsid w:val="00DE25CE"/>
    <w:rsid w:val="00DE2AA5"/>
    <w:rsid w:val="00DE38BA"/>
    <w:rsid w:val="00DE44D4"/>
    <w:rsid w:val="00DE4712"/>
    <w:rsid w:val="00DE4B68"/>
    <w:rsid w:val="00DE6AFB"/>
    <w:rsid w:val="00DF0EF8"/>
    <w:rsid w:val="00DF19F8"/>
    <w:rsid w:val="00DF1A05"/>
    <w:rsid w:val="00DF1C50"/>
    <w:rsid w:val="00DF1FB5"/>
    <w:rsid w:val="00DF3E9D"/>
    <w:rsid w:val="00DF4077"/>
    <w:rsid w:val="00DF4DEB"/>
    <w:rsid w:val="00DF6622"/>
    <w:rsid w:val="00DF69B1"/>
    <w:rsid w:val="00DF6DFA"/>
    <w:rsid w:val="00E00299"/>
    <w:rsid w:val="00E002F4"/>
    <w:rsid w:val="00E00531"/>
    <w:rsid w:val="00E00DCA"/>
    <w:rsid w:val="00E00E72"/>
    <w:rsid w:val="00E01B84"/>
    <w:rsid w:val="00E028B7"/>
    <w:rsid w:val="00E02EB2"/>
    <w:rsid w:val="00E02FE3"/>
    <w:rsid w:val="00E031D9"/>
    <w:rsid w:val="00E0456C"/>
    <w:rsid w:val="00E04B2A"/>
    <w:rsid w:val="00E06470"/>
    <w:rsid w:val="00E072E7"/>
    <w:rsid w:val="00E10BB8"/>
    <w:rsid w:val="00E114BD"/>
    <w:rsid w:val="00E1200A"/>
    <w:rsid w:val="00E120A0"/>
    <w:rsid w:val="00E13A89"/>
    <w:rsid w:val="00E14593"/>
    <w:rsid w:val="00E15578"/>
    <w:rsid w:val="00E156C1"/>
    <w:rsid w:val="00E16CAD"/>
    <w:rsid w:val="00E16F1E"/>
    <w:rsid w:val="00E1706C"/>
    <w:rsid w:val="00E171C6"/>
    <w:rsid w:val="00E2049F"/>
    <w:rsid w:val="00E2085C"/>
    <w:rsid w:val="00E208F0"/>
    <w:rsid w:val="00E20E55"/>
    <w:rsid w:val="00E219D4"/>
    <w:rsid w:val="00E22E2A"/>
    <w:rsid w:val="00E250BE"/>
    <w:rsid w:val="00E25727"/>
    <w:rsid w:val="00E27AC6"/>
    <w:rsid w:val="00E30683"/>
    <w:rsid w:val="00E30C47"/>
    <w:rsid w:val="00E31CDB"/>
    <w:rsid w:val="00E325C2"/>
    <w:rsid w:val="00E3293C"/>
    <w:rsid w:val="00E403D1"/>
    <w:rsid w:val="00E42566"/>
    <w:rsid w:val="00E45335"/>
    <w:rsid w:val="00E45B4E"/>
    <w:rsid w:val="00E465A8"/>
    <w:rsid w:val="00E46FFB"/>
    <w:rsid w:val="00E47572"/>
    <w:rsid w:val="00E500BD"/>
    <w:rsid w:val="00E503D0"/>
    <w:rsid w:val="00E50DA6"/>
    <w:rsid w:val="00E51BB1"/>
    <w:rsid w:val="00E51F04"/>
    <w:rsid w:val="00E54222"/>
    <w:rsid w:val="00E55371"/>
    <w:rsid w:val="00E55954"/>
    <w:rsid w:val="00E56262"/>
    <w:rsid w:val="00E56B87"/>
    <w:rsid w:val="00E56BD9"/>
    <w:rsid w:val="00E57858"/>
    <w:rsid w:val="00E578D4"/>
    <w:rsid w:val="00E57C34"/>
    <w:rsid w:val="00E60523"/>
    <w:rsid w:val="00E6114C"/>
    <w:rsid w:val="00E62274"/>
    <w:rsid w:val="00E641A8"/>
    <w:rsid w:val="00E64298"/>
    <w:rsid w:val="00E64975"/>
    <w:rsid w:val="00E665A4"/>
    <w:rsid w:val="00E667D3"/>
    <w:rsid w:val="00E679FB"/>
    <w:rsid w:val="00E67C6F"/>
    <w:rsid w:val="00E70370"/>
    <w:rsid w:val="00E706E0"/>
    <w:rsid w:val="00E713C6"/>
    <w:rsid w:val="00E71A18"/>
    <w:rsid w:val="00E71ACA"/>
    <w:rsid w:val="00E72AF4"/>
    <w:rsid w:val="00E72D52"/>
    <w:rsid w:val="00E7314D"/>
    <w:rsid w:val="00E73216"/>
    <w:rsid w:val="00E736FB"/>
    <w:rsid w:val="00E74038"/>
    <w:rsid w:val="00E74F5D"/>
    <w:rsid w:val="00E753AB"/>
    <w:rsid w:val="00E7691A"/>
    <w:rsid w:val="00E7698C"/>
    <w:rsid w:val="00E76DB8"/>
    <w:rsid w:val="00E771C7"/>
    <w:rsid w:val="00E778EB"/>
    <w:rsid w:val="00E80033"/>
    <w:rsid w:val="00E8118D"/>
    <w:rsid w:val="00E812F7"/>
    <w:rsid w:val="00E82162"/>
    <w:rsid w:val="00E82F4B"/>
    <w:rsid w:val="00E84A8A"/>
    <w:rsid w:val="00E85D12"/>
    <w:rsid w:val="00E8688E"/>
    <w:rsid w:val="00E86BC1"/>
    <w:rsid w:val="00E87D14"/>
    <w:rsid w:val="00E91000"/>
    <w:rsid w:val="00E91AE9"/>
    <w:rsid w:val="00E92027"/>
    <w:rsid w:val="00E9333E"/>
    <w:rsid w:val="00E93E7B"/>
    <w:rsid w:val="00E9523C"/>
    <w:rsid w:val="00E954A8"/>
    <w:rsid w:val="00E95CD1"/>
    <w:rsid w:val="00E95DD9"/>
    <w:rsid w:val="00E9616A"/>
    <w:rsid w:val="00E9799D"/>
    <w:rsid w:val="00EA0F4D"/>
    <w:rsid w:val="00EA1A8B"/>
    <w:rsid w:val="00EA259E"/>
    <w:rsid w:val="00EA2862"/>
    <w:rsid w:val="00EA3583"/>
    <w:rsid w:val="00EA377B"/>
    <w:rsid w:val="00EA3D6A"/>
    <w:rsid w:val="00EA50DC"/>
    <w:rsid w:val="00EA528F"/>
    <w:rsid w:val="00EB1105"/>
    <w:rsid w:val="00EB18D0"/>
    <w:rsid w:val="00EB2BD4"/>
    <w:rsid w:val="00EB4E59"/>
    <w:rsid w:val="00EB4F99"/>
    <w:rsid w:val="00EB5063"/>
    <w:rsid w:val="00EB550C"/>
    <w:rsid w:val="00EB581A"/>
    <w:rsid w:val="00EB5F44"/>
    <w:rsid w:val="00EB6132"/>
    <w:rsid w:val="00EB7C88"/>
    <w:rsid w:val="00EC1531"/>
    <w:rsid w:val="00EC1C82"/>
    <w:rsid w:val="00EC2106"/>
    <w:rsid w:val="00EC22AA"/>
    <w:rsid w:val="00EC35E2"/>
    <w:rsid w:val="00EC51BC"/>
    <w:rsid w:val="00EC5B41"/>
    <w:rsid w:val="00EC7489"/>
    <w:rsid w:val="00EC7D0C"/>
    <w:rsid w:val="00ED12B7"/>
    <w:rsid w:val="00ED2347"/>
    <w:rsid w:val="00ED2E7D"/>
    <w:rsid w:val="00ED49A0"/>
    <w:rsid w:val="00ED5B42"/>
    <w:rsid w:val="00ED5C91"/>
    <w:rsid w:val="00ED631B"/>
    <w:rsid w:val="00ED6DA0"/>
    <w:rsid w:val="00ED6E5F"/>
    <w:rsid w:val="00EE0BDF"/>
    <w:rsid w:val="00EE1C1D"/>
    <w:rsid w:val="00EE225C"/>
    <w:rsid w:val="00EE2748"/>
    <w:rsid w:val="00EE2C85"/>
    <w:rsid w:val="00EE33B5"/>
    <w:rsid w:val="00EE4930"/>
    <w:rsid w:val="00EE5D46"/>
    <w:rsid w:val="00EE6B63"/>
    <w:rsid w:val="00EE7CE5"/>
    <w:rsid w:val="00EE7F9F"/>
    <w:rsid w:val="00EF04A3"/>
    <w:rsid w:val="00EF3100"/>
    <w:rsid w:val="00EF44E1"/>
    <w:rsid w:val="00EF4FDB"/>
    <w:rsid w:val="00EF5FF7"/>
    <w:rsid w:val="00EF67B3"/>
    <w:rsid w:val="00EF6F2D"/>
    <w:rsid w:val="00EF761D"/>
    <w:rsid w:val="00F01025"/>
    <w:rsid w:val="00F01840"/>
    <w:rsid w:val="00F0217C"/>
    <w:rsid w:val="00F02494"/>
    <w:rsid w:val="00F02693"/>
    <w:rsid w:val="00F0367B"/>
    <w:rsid w:val="00F0486C"/>
    <w:rsid w:val="00F05649"/>
    <w:rsid w:val="00F05E40"/>
    <w:rsid w:val="00F06401"/>
    <w:rsid w:val="00F065F5"/>
    <w:rsid w:val="00F06B25"/>
    <w:rsid w:val="00F06DED"/>
    <w:rsid w:val="00F07185"/>
    <w:rsid w:val="00F10191"/>
    <w:rsid w:val="00F11C60"/>
    <w:rsid w:val="00F1216F"/>
    <w:rsid w:val="00F127F8"/>
    <w:rsid w:val="00F1298B"/>
    <w:rsid w:val="00F1347F"/>
    <w:rsid w:val="00F13688"/>
    <w:rsid w:val="00F138F7"/>
    <w:rsid w:val="00F13BC1"/>
    <w:rsid w:val="00F13CAD"/>
    <w:rsid w:val="00F13CC3"/>
    <w:rsid w:val="00F141CD"/>
    <w:rsid w:val="00F14377"/>
    <w:rsid w:val="00F1493A"/>
    <w:rsid w:val="00F14B94"/>
    <w:rsid w:val="00F156D2"/>
    <w:rsid w:val="00F15849"/>
    <w:rsid w:val="00F17913"/>
    <w:rsid w:val="00F17A38"/>
    <w:rsid w:val="00F20CB4"/>
    <w:rsid w:val="00F20D33"/>
    <w:rsid w:val="00F21EC6"/>
    <w:rsid w:val="00F23527"/>
    <w:rsid w:val="00F23F72"/>
    <w:rsid w:val="00F2401B"/>
    <w:rsid w:val="00F25B8A"/>
    <w:rsid w:val="00F25BE4"/>
    <w:rsid w:val="00F2627B"/>
    <w:rsid w:val="00F270EC"/>
    <w:rsid w:val="00F2737D"/>
    <w:rsid w:val="00F3178A"/>
    <w:rsid w:val="00F324E4"/>
    <w:rsid w:val="00F327E2"/>
    <w:rsid w:val="00F32E5B"/>
    <w:rsid w:val="00F3390E"/>
    <w:rsid w:val="00F33E23"/>
    <w:rsid w:val="00F34700"/>
    <w:rsid w:val="00F34723"/>
    <w:rsid w:val="00F3640E"/>
    <w:rsid w:val="00F36479"/>
    <w:rsid w:val="00F368E3"/>
    <w:rsid w:val="00F37F60"/>
    <w:rsid w:val="00F40529"/>
    <w:rsid w:val="00F41396"/>
    <w:rsid w:val="00F41F2E"/>
    <w:rsid w:val="00F420E7"/>
    <w:rsid w:val="00F426B1"/>
    <w:rsid w:val="00F42DBB"/>
    <w:rsid w:val="00F43A81"/>
    <w:rsid w:val="00F43E55"/>
    <w:rsid w:val="00F462B4"/>
    <w:rsid w:val="00F46B50"/>
    <w:rsid w:val="00F46B77"/>
    <w:rsid w:val="00F470A0"/>
    <w:rsid w:val="00F4715A"/>
    <w:rsid w:val="00F4739C"/>
    <w:rsid w:val="00F4741D"/>
    <w:rsid w:val="00F4775F"/>
    <w:rsid w:val="00F51061"/>
    <w:rsid w:val="00F524D7"/>
    <w:rsid w:val="00F53006"/>
    <w:rsid w:val="00F535D0"/>
    <w:rsid w:val="00F53BCC"/>
    <w:rsid w:val="00F549C7"/>
    <w:rsid w:val="00F54D75"/>
    <w:rsid w:val="00F57499"/>
    <w:rsid w:val="00F57B1E"/>
    <w:rsid w:val="00F603A3"/>
    <w:rsid w:val="00F615AF"/>
    <w:rsid w:val="00F621A8"/>
    <w:rsid w:val="00F62AF0"/>
    <w:rsid w:val="00F62EF8"/>
    <w:rsid w:val="00F63E9D"/>
    <w:rsid w:val="00F6474A"/>
    <w:rsid w:val="00F64D9C"/>
    <w:rsid w:val="00F6556A"/>
    <w:rsid w:val="00F67559"/>
    <w:rsid w:val="00F67B60"/>
    <w:rsid w:val="00F702F0"/>
    <w:rsid w:val="00F706AA"/>
    <w:rsid w:val="00F71B85"/>
    <w:rsid w:val="00F73A1E"/>
    <w:rsid w:val="00F74603"/>
    <w:rsid w:val="00F76203"/>
    <w:rsid w:val="00F77C48"/>
    <w:rsid w:val="00F803B5"/>
    <w:rsid w:val="00F80F02"/>
    <w:rsid w:val="00F813AA"/>
    <w:rsid w:val="00F82376"/>
    <w:rsid w:val="00F82629"/>
    <w:rsid w:val="00F83A2D"/>
    <w:rsid w:val="00F83B15"/>
    <w:rsid w:val="00F83C64"/>
    <w:rsid w:val="00F847B6"/>
    <w:rsid w:val="00F8564B"/>
    <w:rsid w:val="00F857F4"/>
    <w:rsid w:val="00F85A2A"/>
    <w:rsid w:val="00F85D88"/>
    <w:rsid w:val="00F86593"/>
    <w:rsid w:val="00F86626"/>
    <w:rsid w:val="00F86CBA"/>
    <w:rsid w:val="00F87D29"/>
    <w:rsid w:val="00F906EA"/>
    <w:rsid w:val="00F90DA3"/>
    <w:rsid w:val="00F90F8C"/>
    <w:rsid w:val="00F913C2"/>
    <w:rsid w:val="00F91BA2"/>
    <w:rsid w:val="00F91C03"/>
    <w:rsid w:val="00F95094"/>
    <w:rsid w:val="00F958EA"/>
    <w:rsid w:val="00F95CA0"/>
    <w:rsid w:val="00F96E33"/>
    <w:rsid w:val="00FA0942"/>
    <w:rsid w:val="00FA1123"/>
    <w:rsid w:val="00FA1198"/>
    <w:rsid w:val="00FA22E4"/>
    <w:rsid w:val="00FA2F6B"/>
    <w:rsid w:val="00FA36ED"/>
    <w:rsid w:val="00FA39C3"/>
    <w:rsid w:val="00FA3ADF"/>
    <w:rsid w:val="00FA3FF1"/>
    <w:rsid w:val="00FA4B47"/>
    <w:rsid w:val="00FA5962"/>
    <w:rsid w:val="00FA5EE5"/>
    <w:rsid w:val="00FA6D7A"/>
    <w:rsid w:val="00FA6D94"/>
    <w:rsid w:val="00FA6DB0"/>
    <w:rsid w:val="00FA78C8"/>
    <w:rsid w:val="00FA7AAE"/>
    <w:rsid w:val="00FB0895"/>
    <w:rsid w:val="00FB1DFC"/>
    <w:rsid w:val="00FB3B78"/>
    <w:rsid w:val="00FB4524"/>
    <w:rsid w:val="00FB4908"/>
    <w:rsid w:val="00FB55B0"/>
    <w:rsid w:val="00FB5C83"/>
    <w:rsid w:val="00FB69BC"/>
    <w:rsid w:val="00FB6CF1"/>
    <w:rsid w:val="00FB6FE5"/>
    <w:rsid w:val="00FB7FA6"/>
    <w:rsid w:val="00FC0793"/>
    <w:rsid w:val="00FC0CB4"/>
    <w:rsid w:val="00FC1E09"/>
    <w:rsid w:val="00FC1EFF"/>
    <w:rsid w:val="00FC1F5B"/>
    <w:rsid w:val="00FC32EA"/>
    <w:rsid w:val="00FC3C5F"/>
    <w:rsid w:val="00FC4377"/>
    <w:rsid w:val="00FC6084"/>
    <w:rsid w:val="00FC621F"/>
    <w:rsid w:val="00FC646E"/>
    <w:rsid w:val="00FC662D"/>
    <w:rsid w:val="00FC7708"/>
    <w:rsid w:val="00FC7FD6"/>
    <w:rsid w:val="00FD0971"/>
    <w:rsid w:val="00FD16B4"/>
    <w:rsid w:val="00FD2D7D"/>
    <w:rsid w:val="00FD3406"/>
    <w:rsid w:val="00FD418B"/>
    <w:rsid w:val="00FD46FE"/>
    <w:rsid w:val="00FD4F2E"/>
    <w:rsid w:val="00FD63F8"/>
    <w:rsid w:val="00FD6A16"/>
    <w:rsid w:val="00FD769E"/>
    <w:rsid w:val="00FD7AD5"/>
    <w:rsid w:val="00FE1B08"/>
    <w:rsid w:val="00FE356D"/>
    <w:rsid w:val="00FE3692"/>
    <w:rsid w:val="00FE46FD"/>
    <w:rsid w:val="00FE5B74"/>
    <w:rsid w:val="00FE619E"/>
    <w:rsid w:val="00FE6202"/>
    <w:rsid w:val="00FE6B89"/>
    <w:rsid w:val="00FE74B5"/>
    <w:rsid w:val="00FE7BFB"/>
    <w:rsid w:val="00FF037A"/>
    <w:rsid w:val="00FF17F0"/>
    <w:rsid w:val="00FF4F5C"/>
    <w:rsid w:val="00FF502F"/>
    <w:rsid w:val="00FF5827"/>
    <w:rsid w:val="00FF5CBB"/>
    <w:rsid w:val="00FF6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11F3E4C"/>
  <w14:defaultImageDpi w14:val="300"/>
  <w15:docId w15:val="{5C55BAD7-4171-4AB9-9FC9-6C066CB64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64BE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E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0EB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EB3"/>
  </w:style>
  <w:style w:type="paragraph" w:styleId="Footer">
    <w:name w:val="footer"/>
    <w:basedOn w:val="Normal"/>
    <w:link w:val="FooterChar"/>
    <w:uiPriority w:val="99"/>
    <w:unhideWhenUsed/>
    <w:rsid w:val="007E0E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0EB3"/>
  </w:style>
  <w:style w:type="paragraph" w:styleId="BalloonText">
    <w:name w:val="Balloon Text"/>
    <w:basedOn w:val="Normal"/>
    <w:link w:val="BalloonTextChar"/>
    <w:uiPriority w:val="99"/>
    <w:semiHidden/>
    <w:unhideWhenUsed/>
    <w:rsid w:val="00EE7F9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F9F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EE7F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E4E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4486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664BE9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loudStorage\Dropbox\Admistrasi%20SI\Surat\Template%20Surat\Kop%20Surat%20Jurusan%20S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737A29EC-36FB-4939-9932-BDD07471B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Kop Surat Jurusan SI.dotx</Template>
  <TotalTime>106</TotalTime>
  <Pages>2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Universitas Andalas</Company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Husnil Kamil</dc:creator>
  <cp:keywords/>
  <dc:description/>
  <cp:lastModifiedBy>nana najla</cp:lastModifiedBy>
  <cp:revision>5</cp:revision>
  <cp:lastPrinted>2025-03-21T05:13:00Z</cp:lastPrinted>
  <dcterms:created xsi:type="dcterms:W3CDTF">2025-09-11T03:00:00Z</dcterms:created>
  <dcterms:modified xsi:type="dcterms:W3CDTF">2025-09-29T02:28:00Z</dcterms:modified>
</cp:coreProperties>
</file>